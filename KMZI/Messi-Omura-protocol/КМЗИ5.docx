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EF6498" w14:textId="238E389F" w:rsidR="00C53ADA" w:rsidRPr="00227654" w:rsidRDefault="00C53ADA" w:rsidP="00436443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227654">
        <w:rPr>
          <w:rFonts w:eastAsia="Times New Roman" w:cs="Times New Roman"/>
        </w:rPr>
        <w:t xml:space="preserve">Министерство </w:t>
      </w:r>
      <w:r w:rsidR="00CA1A9C" w:rsidRPr="00CA1A9C">
        <w:rPr>
          <w:rFonts w:eastAsia="Times New Roman" w:cs="Times New Roman"/>
        </w:rPr>
        <w:t>науки и высшего образования</w:t>
      </w:r>
      <w:r w:rsidR="00CA1A9C">
        <w:rPr>
          <w:rFonts w:eastAsia="Times New Roman" w:cs="Times New Roman"/>
        </w:rPr>
        <w:t xml:space="preserve"> </w:t>
      </w:r>
      <w:r w:rsidRPr="00227654">
        <w:rPr>
          <w:rFonts w:eastAsia="Times New Roman" w:cs="Times New Roman"/>
        </w:rPr>
        <w:t>Российской Федерации</w:t>
      </w:r>
    </w:p>
    <w:p w14:paraId="14D007B9" w14:textId="43EC6EE4" w:rsidR="00C53ADA" w:rsidRDefault="00C53ADA" w:rsidP="006023E6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 w:rsidRPr="00227654">
        <w:rPr>
          <w:rFonts w:eastAsia="Times New Roman" w:cs="Times New Roman"/>
        </w:rPr>
        <w:t xml:space="preserve">Санкт-Петербургский </w:t>
      </w:r>
      <w:r w:rsidR="001E5D4F">
        <w:rPr>
          <w:rFonts w:eastAsia="Times New Roman" w:cs="Times New Roman"/>
        </w:rPr>
        <w:t>п</w:t>
      </w:r>
      <w:r w:rsidRPr="00227654">
        <w:rPr>
          <w:rFonts w:eastAsia="Times New Roman" w:cs="Times New Roman"/>
        </w:rPr>
        <w:t>олитехнический университет</w:t>
      </w:r>
      <w:r w:rsidR="00576230">
        <w:rPr>
          <w:rFonts w:eastAsia="Times New Roman" w:cs="Times New Roman"/>
        </w:rPr>
        <w:t xml:space="preserve"> Петра Великого</w:t>
      </w:r>
    </w:p>
    <w:p w14:paraId="60670904" w14:textId="46420AA5" w:rsidR="006023E6" w:rsidRPr="006023E6" w:rsidRDefault="006023E6" w:rsidP="006023E6">
      <w:pPr>
        <w:numPr>
          <w:ilvl w:val="0"/>
          <w:numId w:val="11"/>
        </w:numPr>
        <w:suppressAutoHyphens/>
        <w:ind w:left="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Институт компьютерных наук и кибербезопасности</w:t>
      </w:r>
    </w:p>
    <w:p w14:paraId="0BC4F4EA" w14:textId="5D8EA862" w:rsidR="004065C9" w:rsidRPr="00227654" w:rsidRDefault="006023E6" w:rsidP="00436443">
      <w:pPr>
        <w:pStyle w:val="af3"/>
        <w:numPr>
          <w:ilvl w:val="0"/>
          <w:numId w:val="11"/>
        </w:num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Высшая школа кибербезопасности</w:t>
      </w:r>
    </w:p>
    <w:p w14:paraId="44BAEA52" w14:textId="77777777" w:rsidR="00C53ADA" w:rsidRPr="00227654" w:rsidRDefault="00C53ADA" w:rsidP="00262E98"/>
    <w:p w14:paraId="51BC3284" w14:textId="77777777" w:rsidR="00C53ADA" w:rsidRPr="00227654" w:rsidRDefault="00C53ADA" w:rsidP="00262E98"/>
    <w:p w14:paraId="3BEACCEB" w14:textId="77777777" w:rsidR="00C53ADA" w:rsidRPr="00227654" w:rsidRDefault="00C53ADA" w:rsidP="00262E98"/>
    <w:p w14:paraId="39C41A7B" w14:textId="4629BB8F" w:rsidR="00C53ADA" w:rsidRPr="00227654" w:rsidRDefault="00C53ADA" w:rsidP="00262E98"/>
    <w:p w14:paraId="26042163" w14:textId="77777777" w:rsidR="00C53ADA" w:rsidRPr="00227654" w:rsidRDefault="00C53ADA" w:rsidP="00262E98"/>
    <w:p w14:paraId="0781ABE9" w14:textId="2A9B9357" w:rsidR="00C53ADA" w:rsidRPr="00227654" w:rsidRDefault="0001573A" w:rsidP="00830F2D">
      <w:pPr>
        <w:spacing w:line="240" w:lineRule="auto"/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ОТЧЕТ</w:t>
      </w:r>
    </w:p>
    <w:p w14:paraId="2B4C8DA3" w14:textId="00E6D442" w:rsidR="00433E89" w:rsidRPr="00E91F38" w:rsidRDefault="007759FD" w:rsidP="007759FD">
      <w:pPr>
        <w:spacing w:line="240" w:lineRule="auto"/>
        <w:ind w:firstLine="0"/>
        <w:jc w:val="center"/>
        <w:rPr>
          <w:rFonts w:cs="Times New Roman"/>
          <w:b/>
          <w:caps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ПО ЛАБОРАТОРНОЙ РАБОТЕ № </w:t>
      </w:r>
      <w:r w:rsidR="00E91F38">
        <w:rPr>
          <w:rFonts w:cs="Times New Roman"/>
          <w:b/>
          <w:sz w:val="32"/>
          <w:szCs w:val="32"/>
        </w:rPr>
        <w:t>5</w:t>
      </w:r>
    </w:p>
    <w:p w14:paraId="095EC29E" w14:textId="77777777" w:rsidR="007759FD" w:rsidRPr="007759FD" w:rsidRDefault="007759FD" w:rsidP="007759FD">
      <w:pPr>
        <w:spacing w:line="240" w:lineRule="auto"/>
        <w:ind w:firstLine="0"/>
        <w:jc w:val="center"/>
        <w:rPr>
          <w:rFonts w:cs="Times New Roman"/>
          <w:b/>
          <w:caps/>
          <w:sz w:val="32"/>
          <w:szCs w:val="32"/>
        </w:rPr>
      </w:pPr>
    </w:p>
    <w:p w14:paraId="6EEF2C72" w14:textId="3B67E08E" w:rsidR="00830F2D" w:rsidRPr="00E91F38" w:rsidRDefault="00C53ADA" w:rsidP="00E91F38">
      <w:pPr>
        <w:numPr>
          <w:ilvl w:val="0"/>
          <w:numId w:val="11"/>
        </w:numPr>
        <w:spacing w:line="240" w:lineRule="auto"/>
        <w:contextualSpacing/>
        <w:jc w:val="center"/>
        <w:rPr>
          <w:rFonts w:eastAsia="Times New Roman" w:cs="Times New Roman"/>
          <w:b/>
        </w:rPr>
      </w:pPr>
      <w:r w:rsidRPr="00D06122">
        <w:rPr>
          <w:rFonts w:eastAsia="Times New Roman" w:cs="Times New Roman"/>
          <w:b/>
        </w:rPr>
        <w:t>«</w:t>
      </w:r>
      <w:r w:rsidR="00E91F38">
        <w:rPr>
          <w:rFonts w:eastAsia="Times New Roman" w:cs="Times New Roman"/>
          <w:b/>
        </w:rPr>
        <w:t>К</w:t>
      </w:r>
      <w:r w:rsidR="00E91F38" w:rsidRPr="00E91F38">
        <w:rPr>
          <w:rFonts w:eastAsia="Times New Roman" w:cs="Times New Roman"/>
          <w:b/>
        </w:rPr>
        <w:t>риптосистемы на основе задачи дискретного логарифмирования</w:t>
      </w:r>
      <w:r w:rsidRPr="00E91F38">
        <w:rPr>
          <w:rFonts w:eastAsia="Times New Roman" w:cs="Times New Roman"/>
          <w:b/>
        </w:rPr>
        <w:t>»</w:t>
      </w:r>
    </w:p>
    <w:p w14:paraId="239E260A" w14:textId="77777777" w:rsidR="00433E89" w:rsidRPr="00433E89" w:rsidRDefault="00433E89" w:rsidP="00433E89">
      <w:pPr>
        <w:rPr>
          <w:rFonts w:eastAsia="Times New Roman"/>
        </w:rPr>
      </w:pPr>
    </w:p>
    <w:p w14:paraId="688914D6" w14:textId="1D8686D2" w:rsidR="00C53ADA" w:rsidRPr="00227654" w:rsidRDefault="00C53ADA" w:rsidP="00B54DF1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227654">
        <w:rPr>
          <w:rFonts w:eastAsia="Times New Roman" w:cs="Times New Roman"/>
        </w:rPr>
        <w:t>по дисциплине «</w:t>
      </w:r>
      <w:r w:rsidR="00FA0D56">
        <w:rPr>
          <w:color w:val="000000"/>
        </w:rPr>
        <w:t>Криптографические методы защиты информации</w:t>
      </w:r>
      <w:r w:rsidRPr="00227654">
        <w:rPr>
          <w:rFonts w:eastAsia="Times New Roman" w:cs="Times New Roman"/>
        </w:rPr>
        <w:t>»</w:t>
      </w:r>
    </w:p>
    <w:p w14:paraId="6DF146A8" w14:textId="77777777" w:rsidR="00C53ADA" w:rsidRPr="00227654" w:rsidRDefault="00C53ADA" w:rsidP="00262E98"/>
    <w:p w14:paraId="5C3090F8" w14:textId="77777777" w:rsidR="00C53ADA" w:rsidRPr="00227654" w:rsidRDefault="00C53ADA" w:rsidP="00262E98"/>
    <w:p w14:paraId="4E365056" w14:textId="77777777" w:rsidR="00830F2D" w:rsidRPr="00227654" w:rsidRDefault="00830F2D" w:rsidP="00262E98"/>
    <w:p w14:paraId="77910BC5" w14:textId="77777777" w:rsidR="00830F2D" w:rsidRPr="00227654" w:rsidRDefault="00830F2D" w:rsidP="00433E89"/>
    <w:p w14:paraId="127D8D8A" w14:textId="168D80A1" w:rsidR="00C53ADA" w:rsidRPr="00227654" w:rsidRDefault="00C53ADA" w:rsidP="00D946A1">
      <w:pPr>
        <w:pStyle w:val="af3"/>
        <w:numPr>
          <w:ilvl w:val="0"/>
          <w:numId w:val="11"/>
        </w:numPr>
        <w:tabs>
          <w:tab w:val="clear" w:pos="0"/>
        </w:tabs>
        <w:spacing w:after="200"/>
        <w:ind w:left="567" w:firstLine="0"/>
        <w:jc w:val="left"/>
        <w:rPr>
          <w:rFonts w:cs="Times New Roman"/>
        </w:rPr>
      </w:pPr>
      <w:r w:rsidRPr="00227654">
        <w:rPr>
          <w:rFonts w:cs="Times New Roman"/>
        </w:rPr>
        <w:t>Выполнил</w:t>
      </w:r>
      <w:r w:rsidR="007759FD">
        <w:rPr>
          <w:rFonts w:cs="Times New Roman"/>
        </w:rPr>
        <w:t>:</w:t>
      </w:r>
    </w:p>
    <w:p w14:paraId="7F86125F" w14:textId="5B16D5D9" w:rsidR="00F66DE6" w:rsidRPr="00227654" w:rsidRDefault="00F66DE6" w:rsidP="00D946A1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студент гр. </w:t>
      </w:r>
      <w:r w:rsidR="006023E6">
        <w:rPr>
          <w:rFonts w:cs="Times New Roman"/>
        </w:rPr>
        <w:t>5151001/00201</w:t>
      </w:r>
      <w:r w:rsidRPr="00F66DE6">
        <w:rPr>
          <w:rFonts w:cs="Times New Roman"/>
        </w:rPr>
        <w:tab/>
      </w:r>
      <w:r w:rsidRPr="00F66DE6">
        <w:rPr>
          <w:rFonts w:cs="Times New Roman"/>
        </w:rPr>
        <w:tab/>
      </w:r>
      <w:r w:rsidR="006023E6">
        <w:rPr>
          <w:rFonts w:cs="Times New Roman"/>
        </w:rPr>
        <w:t>А.А. Устюгов</w:t>
      </w:r>
    </w:p>
    <w:p w14:paraId="5390A1C2" w14:textId="0F13D869" w:rsidR="00C53ADA" w:rsidRPr="002F0FC1" w:rsidRDefault="00134BA6" w:rsidP="00D946A1">
      <w:pPr>
        <w:tabs>
          <w:tab w:val="left" w:pos="4746"/>
          <w:tab w:val="left" w:pos="6840"/>
        </w:tabs>
        <w:ind w:left="567" w:firstLine="0"/>
        <w:rPr>
          <w:rFonts w:cs="Times New Roman"/>
          <w:sz w:val="22"/>
          <w:szCs w:val="22"/>
        </w:rPr>
      </w:pPr>
      <w:r w:rsidRPr="002F0FC1">
        <w:rPr>
          <w:rFonts w:cs="Times New Roman"/>
          <w:sz w:val="22"/>
          <w:szCs w:val="22"/>
        </w:rPr>
        <w:tab/>
      </w:r>
      <w:r w:rsidR="00C53ADA" w:rsidRPr="002F0FC1">
        <w:rPr>
          <w:rFonts w:cs="Times New Roman"/>
          <w:sz w:val="22"/>
          <w:szCs w:val="22"/>
        </w:rPr>
        <w:t>&lt;</w:t>
      </w:r>
      <w:r w:rsidR="00C53ADA" w:rsidRPr="002F0FC1">
        <w:rPr>
          <w:rFonts w:cs="Times New Roman"/>
          <w:i/>
          <w:sz w:val="22"/>
          <w:szCs w:val="22"/>
        </w:rPr>
        <w:t>подпись</w:t>
      </w:r>
      <w:r w:rsidR="00C53ADA" w:rsidRPr="002F0FC1">
        <w:rPr>
          <w:rFonts w:cs="Times New Roman"/>
          <w:sz w:val="22"/>
          <w:szCs w:val="22"/>
        </w:rPr>
        <w:t>&gt;</w:t>
      </w:r>
    </w:p>
    <w:p w14:paraId="6E9A6352" w14:textId="77777777" w:rsidR="00C53ADA" w:rsidRPr="00227654" w:rsidRDefault="00C53ADA" w:rsidP="00D946A1">
      <w:pPr>
        <w:pStyle w:val="af3"/>
        <w:numPr>
          <w:ilvl w:val="0"/>
          <w:numId w:val="11"/>
        </w:numPr>
        <w:tabs>
          <w:tab w:val="clear" w:pos="0"/>
        </w:tabs>
        <w:spacing w:before="240" w:after="200"/>
        <w:ind w:left="567" w:firstLine="0"/>
        <w:jc w:val="left"/>
        <w:rPr>
          <w:rFonts w:cs="Times New Roman"/>
        </w:rPr>
      </w:pPr>
      <w:r w:rsidRPr="00227654">
        <w:rPr>
          <w:rFonts w:cs="Times New Roman"/>
        </w:rPr>
        <w:t>Проверил</w:t>
      </w:r>
    </w:p>
    <w:p w14:paraId="33E12472" w14:textId="64415240" w:rsidR="00C53ADA" w:rsidRPr="00227654" w:rsidRDefault="00D1746C" w:rsidP="00D946A1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 xml:space="preserve">старший преподаватель, </w:t>
      </w:r>
      <w:proofErr w:type="spellStart"/>
      <w:r>
        <w:rPr>
          <w:rFonts w:cs="Times New Roman"/>
        </w:rPr>
        <w:t>к.т.н</w:t>
      </w:r>
      <w:proofErr w:type="spellEnd"/>
      <w:r>
        <w:rPr>
          <w:rFonts w:cs="Times New Roman"/>
        </w:rPr>
        <w:tab/>
      </w:r>
      <w:r w:rsidR="00FA0D56">
        <w:rPr>
          <w:rFonts w:cs="Times New Roman"/>
        </w:rPr>
        <w:t xml:space="preserve">А.В. </w:t>
      </w:r>
      <w:r w:rsidR="000C1526">
        <w:rPr>
          <w:rFonts w:cs="Times New Roman"/>
        </w:rPr>
        <w:t>Тулинова</w:t>
      </w:r>
      <w:bookmarkStart w:id="0" w:name="_GoBack"/>
      <w:bookmarkEnd w:id="0"/>
    </w:p>
    <w:p w14:paraId="5F3FF35E" w14:textId="369D6AC9" w:rsidR="00C53ADA" w:rsidRPr="00227654" w:rsidRDefault="002F0FC1" w:rsidP="00D946A1">
      <w:pPr>
        <w:tabs>
          <w:tab w:val="left" w:pos="4746"/>
          <w:tab w:val="left" w:pos="6840"/>
        </w:tabs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ab/>
      </w:r>
      <w:r w:rsidR="00C53ADA" w:rsidRPr="00227654">
        <w:rPr>
          <w:rFonts w:cs="Times New Roman"/>
          <w:sz w:val="22"/>
          <w:szCs w:val="22"/>
        </w:rPr>
        <w:t>&lt;</w:t>
      </w:r>
      <w:r w:rsidR="00C53ADA" w:rsidRPr="00227654">
        <w:rPr>
          <w:rFonts w:cs="Times New Roman"/>
          <w:i/>
          <w:sz w:val="22"/>
          <w:szCs w:val="22"/>
        </w:rPr>
        <w:t>подпись</w:t>
      </w:r>
      <w:r w:rsidR="00C53ADA" w:rsidRPr="00227654">
        <w:rPr>
          <w:rFonts w:cs="Times New Roman"/>
          <w:sz w:val="22"/>
          <w:szCs w:val="22"/>
        </w:rPr>
        <w:t>&gt;</w:t>
      </w:r>
    </w:p>
    <w:p w14:paraId="336841B4" w14:textId="77777777" w:rsidR="00C53ADA" w:rsidRPr="00227654" w:rsidRDefault="00C53ADA" w:rsidP="00987E01"/>
    <w:p w14:paraId="41AD6717" w14:textId="4D8C4C78" w:rsidR="00C53ADA" w:rsidRDefault="00C53ADA" w:rsidP="00987E01">
      <w:pPr>
        <w:rPr>
          <w:rFonts w:eastAsia="Times New Roman"/>
        </w:rPr>
      </w:pPr>
    </w:p>
    <w:p w14:paraId="1A5E8956" w14:textId="77777777" w:rsidR="007759FD" w:rsidRPr="00227654" w:rsidRDefault="007759FD" w:rsidP="00987E01">
      <w:pPr>
        <w:rPr>
          <w:rFonts w:eastAsia="Times New Roman"/>
        </w:rPr>
      </w:pPr>
    </w:p>
    <w:p w14:paraId="0B4E08DA" w14:textId="77777777" w:rsidR="00830F2D" w:rsidRPr="00227654" w:rsidRDefault="00830F2D" w:rsidP="00987E01">
      <w:pPr>
        <w:rPr>
          <w:rFonts w:eastAsia="Times New Roman"/>
        </w:rPr>
      </w:pPr>
    </w:p>
    <w:p w14:paraId="4BB64D0A" w14:textId="77777777" w:rsidR="00C53ADA" w:rsidRPr="00227654" w:rsidRDefault="00C53ADA" w:rsidP="00B54DF1">
      <w:pPr>
        <w:numPr>
          <w:ilvl w:val="0"/>
          <w:numId w:val="11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227654">
        <w:rPr>
          <w:rFonts w:eastAsia="Times New Roman" w:cs="Times New Roman"/>
        </w:rPr>
        <w:t>Санкт-Петербург</w:t>
      </w:r>
    </w:p>
    <w:p w14:paraId="2BB65B2A" w14:textId="214C13C2" w:rsidR="00227654" w:rsidRPr="002F41DC" w:rsidRDefault="00227654" w:rsidP="00227654">
      <w:pPr>
        <w:spacing w:line="240" w:lineRule="auto"/>
        <w:ind w:firstLine="0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</w:rPr>
        <w:t>202</w:t>
      </w:r>
      <w:r w:rsidR="00BC5E91">
        <w:rPr>
          <w:rFonts w:eastAsia="Times New Roman" w:cs="Times New Roman"/>
        </w:rPr>
        <w:t>4</w:t>
      </w:r>
      <w:r w:rsidRPr="00227654">
        <w:rPr>
          <w:rFonts w:eastAsia="Times New Roman" w:cs="Times New Roman"/>
        </w:rPr>
        <w:br w:type="page"/>
      </w:r>
    </w:p>
    <w:sdt>
      <w:sdtPr>
        <w:rPr>
          <w:rFonts w:cs="Times New Roman"/>
        </w:rPr>
        <w:id w:val="-440836700"/>
        <w:docPartObj>
          <w:docPartGallery w:val="Table of Contents"/>
          <w:docPartUnique/>
        </w:docPartObj>
      </w:sdtPr>
      <w:sdtEndPr>
        <w:rPr>
          <w:rFonts w:cstheme="minorBidi"/>
          <w:bCs/>
        </w:rPr>
      </w:sdtEndPr>
      <w:sdtContent>
        <w:p w14:paraId="200D9E32" w14:textId="77777777" w:rsidR="00160CFD" w:rsidRPr="00227654" w:rsidRDefault="00160CFD" w:rsidP="00B54DF1">
          <w:pPr>
            <w:numPr>
              <w:ilvl w:val="0"/>
              <w:numId w:val="11"/>
            </w:numPr>
            <w:suppressAutoHyphens/>
            <w:spacing w:line="240" w:lineRule="auto"/>
            <w:ind w:left="0" w:firstLine="0"/>
            <w:jc w:val="center"/>
            <w:rPr>
              <w:rFonts w:cs="Times New Roman"/>
              <w:b/>
            </w:rPr>
          </w:pPr>
          <w:r w:rsidRPr="00227654">
            <w:rPr>
              <w:rFonts w:cs="Times New Roman"/>
              <w:b/>
            </w:rPr>
            <w:t>СОДЕРЖАНИЕ</w:t>
          </w:r>
        </w:p>
        <w:p w14:paraId="625C1623" w14:textId="6062F5D3" w:rsidR="00BC5E91" w:rsidRDefault="0026156C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"1-2" \h \z \u </w:instrText>
          </w:r>
          <w:r>
            <w:rPr>
              <w:rFonts w:cs="Times New Roman"/>
              <w:b w:val="0"/>
            </w:rPr>
            <w:fldChar w:fldCharType="separate"/>
          </w:r>
          <w:hyperlink w:anchor="_Toc165639282" w:history="1">
            <w:r w:rsidR="00BC5E91" w:rsidRPr="00985416">
              <w:rPr>
                <w:rStyle w:val="aff2"/>
              </w:rPr>
              <w:t>1</w:t>
            </w:r>
            <w:r w:rsidR="00BC5E9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C5E91" w:rsidRPr="00985416">
              <w:rPr>
                <w:rStyle w:val="aff2"/>
              </w:rPr>
              <w:t>Формулировка задания</w:t>
            </w:r>
            <w:r w:rsidR="00BC5E91">
              <w:rPr>
                <w:webHidden/>
              </w:rPr>
              <w:tab/>
            </w:r>
            <w:r w:rsidR="00BC5E91">
              <w:rPr>
                <w:webHidden/>
              </w:rPr>
              <w:fldChar w:fldCharType="begin"/>
            </w:r>
            <w:r w:rsidR="00BC5E91">
              <w:rPr>
                <w:webHidden/>
              </w:rPr>
              <w:instrText xml:space="preserve"> PAGEREF _Toc165639282 \h </w:instrText>
            </w:r>
            <w:r w:rsidR="00BC5E91">
              <w:rPr>
                <w:webHidden/>
              </w:rPr>
            </w:r>
            <w:r w:rsidR="00BC5E91">
              <w:rPr>
                <w:webHidden/>
              </w:rPr>
              <w:fldChar w:fldCharType="separate"/>
            </w:r>
            <w:r w:rsidR="00BC5E91">
              <w:rPr>
                <w:webHidden/>
              </w:rPr>
              <w:t>3</w:t>
            </w:r>
            <w:r w:rsidR="00BC5E91">
              <w:rPr>
                <w:webHidden/>
              </w:rPr>
              <w:fldChar w:fldCharType="end"/>
            </w:r>
          </w:hyperlink>
        </w:p>
        <w:p w14:paraId="01CA3401" w14:textId="43C896C2" w:rsidR="00BC5E91" w:rsidRDefault="00ED1E77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65639283" w:history="1">
            <w:r w:rsidR="00BC5E91" w:rsidRPr="00985416">
              <w:rPr>
                <w:rStyle w:val="aff2"/>
              </w:rPr>
              <w:t>2</w:t>
            </w:r>
            <w:r w:rsidR="00BC5E9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C5E91" w:rsidRPr="00985416">
              <w:rPr>
                <w:rStyle w:val="aff2"/>
              </w:rPr>
              <w:t>Ход работы</w:t>
            </w:r>
            <w:r w:rsidR="00BC5E91">
              <w:rPr>
                <w:webHidden/>
              </w:rPr>
              <w:tab/>
            </w:r>
            <w:r w:rsidR="00BC5E91">
              <w:rPr>
                <w:webHidden/>
              </w:rPr>
              <w:fldChar w:fldCharType="begin"/>
            </w:r>
            <w:r w:rsidR="00BC5E91">
              <w:rPr>
                <w:webHidden/>
              </w:rPr>
              <w:instrText xml:space="preserve"> PAGEREF _Toc165639283 \h </w:instrText>
            </w:r>
            <w:r w:rsidR="00BC5E91">
              <w:rPr>
                <w:webHidden/>
              </w:rPr>
            </w:r>
            <w:r w:rsidR="00BC5E91">
              <w:rPr>
                <w:webHidden/>
              </w:rPr>
              <w:fldChar w:fldCharType="separate"/>
            </w:r>
            <w:r w:rsidR="00BC5E91">
              <w:rPr>
                <w:webHidden/>
              </w:rPr>
              <w:t>4</w:t>
            </w:r>
            <w:r w:rsidR="00BC5E91">
              <w:rPr>
                <w:webHidden/>
              </w:rPr>
              <w:fldChar w:fldCharType="end"/>
            </w:r>
          </w:hyperlink>
        </w:p>
        <w:p w14:paraId="4539C46F" w14:textId="28837F95" w:rsidR="00BC5E91" w:rsidRDefault="00ED1E77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65639284" w:history="1">
            <w:r w:rsidR="00BC5E91" w:rsidRPr="00985416">
              <w:rPr>
                <w:rStyle w:val="aff2"/>
              </w:rPr>
              <w:t>3</w:t>
            </w:r>
            <w:r w:rsidR="00BC5E9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C5E91" w:rsidRPr="00985416">
              <w:rPr>
                <w:rStyle w:val="aff2"/>
              </w:rPr>
              <w:t>Тестирование</w:t>
            </w:r>
            <w:r w:rsidR="00BC5E91">
              <w:rPr>
                <w:webHidden/>
              </w:rPr>
              <w:tab/>
            </w:r>
            <w:r w:rsidR="00BC5E91">
              <w:rPr>
                <w:webHidden/>
              </w:rPr>
              <w:fldChar w:fldCharType="begin"/>
            </w:r>
            <w:r w:rsidR="00BC5E91">
              <w:rPr>
                <w:webHidden/>
              </w:rPr>
              <w:instrText xml:space="preserve"> PAGEREF _Toc165639284 \h </w:instrText>
            </w:r>
            <w:r w:rsidR="00BC5E91">
              <w:rPr>
                <w:webHidden/>
              </w:rPr>
            </w:r>
            <w:r w:rsidR="00BC5E91">
              <w:rPr>
                <w:webHidden/>
              </w:rPr>
              <w:fldChar w:fldCharType="separate"/>
            </w:r>
            <w:r w:rsidR="00BC5E91">
              <w:rPr>
                <w:webHidden/>
              </w:rPr>
              <w:t>5</w:t>
            </w:r>
            <w:r w:rsidR="00BC5E91">
              <w:rPr>
                <w:webHidden/>
              </w:rPr>
              <w:fldChar w:fldCharType="end"/>
            </w:r>
          </w:hyperlink>
        </w:p>
        <w:p w14:paraId="5431A766" w14:textId="10116D41" w:rsidR="00BC5E91" w:rsidRDefault="00ED1E77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65639285" w:history="1">
            <w:r w:rsidR="00BC5E91" w:rsidRPr="00985416">
              <w:rPr>
                <w:rStyle w:val="aff2"/>
              </w:rPr>
              <w:t>4</w:t>
            </w:r>
            <w:r w:rsidR="00BC5E9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C5E91" w:rsidRPr="00985416">
              <w:rPr>
                <w:rStyle w:val="aff2"/>
              </w:rPr>
              <w:t>Контрольные вопросы</w:t>
            </w:r>
            <w:r w:rsidR="00BC5E91">
              <w:rPr>
                <w:webHidden/>
              </w:rPr>
              <w:tab/>
            </w:r>
            <w:r w:rsidR="00BC5E91">
              <w:rPr>
                <w:webHidden/>
              </w:rPr>
              <w:fldChar w:fldCharType="begin"/>
            </w:r>
            <w:r w:rsidR="00BC5E91">
              <w:rPr>
                <w:webHidden/>
              </w:rPr>
              <w:instrText xml:space="preserve"> PAGEREF _Toc165639285 \h </w:instrText>
            </w:r>
            <w:r w:rsidR="00BC5E91">
              <w:rPr>
                <w:webHidden/>
              </w:rPr>
            </w:r>
            <w:r w:rsidR="00BC5E91">
              <w:rPr>
                <w:webHidden/>
              </w:rPr>
              <w:fldChar w:fldCharType="separate"/>
            </w:r>
            <w:r w:rsidR="00BC5E91">
              <w:rPr>
                <w:webHidden/>
              </w:rPr>
              <w:t>9</w:t>
            </w:r>
            <w:r w:rsidR="00BC5E91">
              <w:rPr>
                <w:webHidden/>
              </w:rPr>
              <w:fldChar w:fldCharType="end"/>
            </w:r>
          </w:hyperlink>
        </w:p>
        <w:p w14:paraId="0FEFD311" w14:textId="3C1FCC3B" w:rsidR="00BC5E91" w:rsidRDefault="00ED1E77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65639286" w:history="1">
            <w:r w:rsidR="00BC5E91" w:rsidRPr="00985416">
              <w:rPr>
                <w:rStyle w:val="aff2"/>
              </w:rPr>
              <w:t>5</w:t>
            </w:r>
            <w:r w:rsidR="00BC5E9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BC5E91" w:rsidRPr="00985416">
              <w:rPr>
                <w:rStyle w:val="aff2"/>
              </w:rPr>
              <w:t>Выводы</w:t>
            </w:r>
            <w:r w:rsidR="00BC5E91">
              <w:rPr>
                <w:webHidden/>
              </w:rPr>
              <w:tab/>
            </w:r>
            <w:r w:rsidR="00BC5E91">
              <w:rPr>
                <w:webHidden/>
              </w:rPr>
              <w:fldChar w:fldCharType="begin"/>
            </w:r>
            <w:r w:rsidR="00BC5E91">
              <w:rPr>
                <w:webHidden/>
              </w:rPr>
              <w:instrText xml:space="preserve"> PAGEREF _Toc165639286 \h </w:instrText>
            </w:r>
            <w:r w:rsidR="00BC5E91">
              <w:rPr>
                <w:webHidden/>
              </w:rPr>
            </w:r>
            <w:r w:rsidR="00BC5E91">
              <w:rPr>
                <w:webHidden/>
              </w:rPr>
              <w:fldChar w:fldCharType="separate"/>
            </w:r>
            <w:r w:rsidR="00BC5E91">
              <w:rPr>
                <w:webHidden/>
              </w:rPr>
              <w:t>11</w:t>
            </w:r>
            <w:r w:rsidR="00BC5E91">
              <w:rPr>
                <w:webHidden/>
              </w:rPr>
              <w:fldChar w:fldCharType="end"/>
            </w:r>
          </w:hyperlink>
        </w:p>
        <w:p w14:paraId="0F884AE3" w14:textId="3CECC55B" w:rsidR="005756FB" w:rsidRDefault="0026156C" w:rsidP="002F76A1">
          <w:pPr>
            <w:rPr>
              <w:bCs/>
            </w:rPr>
          </w:pPr>
          <w:r>
            <w:rPr>
              <w:noProof/>
            </w:rPr>
            <w:fldChar w:fldCharType="end"/>
          </w:r>
        </w:p>
      </w:sdtContent>
    </w:sdt>
    <w:p w14:paraId="71A9E509" w14:textId="013397F8" w:rsidR="002F76A1" w:rsidRDefault="002F76A1">
      <w:pPr>
        <w:spacing w:line="240" w:lineRule="auto"/>
        <w:ind w:firstLine="0"/>
      </w:pPr>
      <w:r>
        <w:br w:type="page"/>
      </w:r>
    </w:p>
    <w:p w14:paraId="74E35B75" w14:textId="731988A8" w:rsidR="00D337D4" w:rsidRDefault="007759FD" w:rsidP="007759FD">
      <w:pPr>
        <w:pStyle w:val="1"/>
        <w:jc w:val="center"/>
      </w:pPr>
      <w:bookmarkStart w:id="1" w:name="_Toc165639282"/>
      <w:r>
        <w:lastRenderedPageBreak/>
        <w:t>Формулировка задания</w:t>
      </w:r>
      <w:bookmarkEnd w:id="1"/>
    </w:p>
    <w:p w14:paraId="359C96A8" w14:textId="512B4A12" w:rsidR="007759FD" w:rsidRPr="00197884" w:rsidRDefault="00197884" w:rsidP="00197884">
      <w:r w:rsidRPr="00197884">
        <w:t xml:space="preserve">Цель работы </w:t>
      </w:r>
      <w:r>
        <w:t>–</w:t>
      </w:r>
      <w:r w:rsidR="00FA0D56">
        <w:t xml:space="preserve"> </w:t>
      </w:r>
      <w:r w:rsidR="00E91F38" w:rsidRPr="00E91F38">
        <w:t>изучение протоколов шифрования с открытым ключом и электронной подписи, безопасность которых основана на задаче дискретного логарифмирования в конечном поле.</w:t>
      </w:r>
    </w:p>
    <w:p w14:paraId="0B3F00A6" w14:textId="2C368FC7" w:rsidR="003C361E" w:rsidRDefault="00197884" w:rsidP="003C361E">
      <w:r>
        <w:t>Задачи</w:t>
      </w:r>
      <w:r w:rsidR="00FA0D56">
        <w:t xml:space="preserve"> – </w:t>
      </w:r>
      <w:r w:rsidR="00E91F38" w:rsidRPr="00E91F38">
        <w:t>разработать программу, которая, в соответствии с вариантом, реализует одну из криптосистем на основе задачи дискретного логарифмирования.</w:t>
      </w:r>
    </w:p>
    <w:p w14:paraId="4D6F83C0" w14:textId="45950813" w:rsidR="00E91F38" w:rsidRDefault="003C361E" w:rsidP="006023E6">
      <w:r>
        <w:t>Вариант</w:t>
      </w:r>
      <w:r w:rsidR="00E91F38">
        <w:t xml:space="preserve"> </w:t>
      </w:r>
      <w:r w:rsidR="006023E6">
        <w:t>– 6.</w:t>
      </w:r>
    </w:p>
    <w:p w14:paraId="269F2708" w14:textId="19E6E283" w:rsidR="007759FD" w:rsidRDefault="007759FD" w:rsidP="003C361E">
      <w:r>
        <w:br w:type="page"/>
      </w:r>
    </w:p>
    <w:p w14:paraId="148AD384" w14:textId="01C3A314" w:rsidR="007759FD" w:rsidRDefault="007759FD" w:rsidP="00B441B7">
      <w:pPr>
        <w:pStyle w:val="1"/>
        <w:jc w:val="center"/>
      </w:pPr>
      <w:bookmarkStart w:id="2" w:name="_Toc165639283"/>
      <w:r>
        <w:lastRenderedPageBreak/>
        <w:t>Ход работы</w:t>
      </w:r>
      <w:bookmarkEnd w:id="2"/>
    </w:p>
    <w:p w14:paraId="6757A173" w14:textId="3C214A74" w:rsidR="007759FD" w:rsidRDefault="006023E6" w:rsidP="006023E6">
      <w:pPr>
        <w:ind w:firstLine="709"/>
      </w:pPr>
      <w:r w:rsidRPr="006023E6">
        <w:t>Протокол Месси–Омуры требует диалога между отправителем и получателем и, следовательно, для</w:t>
      </w:r>
      <w:r>
        <w:t xml:space="preserve"> его реализации необходим двуна</w:t>
      </w:r>
      <w:r w:rsidRPr="006023E6">
        <w:t>правленный канал связи</w:t>
      </w:r>
      <w:r>
        <w:t>. В качестве канала связи используются сокеты.</w:t>
      </w:r>
    </w:p>
    <w:p w14:paraId="73AF757E" w14:textId="77777777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Бесключевое шифрование Месси–Омуры </w:t>
      </w:r>
    </w:p>
    <w:p w14:paraId="2D3B4E39" w14:textId="23DEEF13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i/>
          <w:iCs/>
          <w:sz w:val="30"/>
          <w:szCs w:val="30"/>
        </w:rPr>
        <w:t>Вход отправителя и получателя</w:t>
      </w:r>
      <w:r>
        <w:rPr>
          <w:sz w:val="30"/>
          <w:szCs w:val="30"/>
        </w:rPr>
        <w:t xml:space="preserve">. Циклическая группа </w:t>
      </w:r>
      <w:r>
        <w:rPr>
          <w:rFonts w:ascii="Cambria Math" w:hAnsi="Cambria Math" w:cs="Cambria Math"/>
          <w:sz w:val="30"/>
          <w:szCs w:val="30"/>
        </w:rPr>
        <w:t xml:space="preserve">𝐺 </w:t>
      </w:r>
      <w:r>
        <w:rPr>
          <w:sz w:val="30"/>
          <w:szCs w:val="30"/>
        </w:rPr>
        <w:t xml:space="preserve">большого простого порядка </w:t>
      </w:r>
      <w:r>
        <w:rPr>
          <w:i/>
          <w:iCs/>
          <w:sz w:val="30"/>
          <w:szCs w:val="30"/>
        </w:rPr>
        <w:t>r</w:t>
      </w:r>
      <w:r>
        <w:rPr>
          <w:sz w:val="30"/>
          <w:szCs w:val="30"/>
        </w:rPr>
        <w:t xml:space="preserve">, вычислимая в обе стороны функция </w:t>
      </w:r>
      <w:r>
        <w:rPr>
          <w:rFonts w:ascii="Cambria Math" w:hAnsi="Cambria Math" w:cs="Cambria Math"/>
          <w:sz w:val="30"/>
          <w:szCs w:val="30"/>
        </w:rPr>
        <w:t>𝑓</w:t>
      </w:r>
      <w:r>
        <w:rPr>
          <w:sz w:val="30"/>
          <w:szCs w:val="30"/>
        </w:rPr>
        <w:t xml:space="preserve">: </w:t>
      </w:r>
      <w:r>
        <w:rPr>
          <w:rFonts w:ascii="Cambria Math" w:hAnsi="Cambria Math" w:cs="Cambria Math"/>
          <w:sz w:val="30"/>
          <w:szCs w:val="30"/>
        </w:rPr>
        <w:t>𝑀</w:t>
      </w:r>
      <w:r>
        <w:rPr>
          <w:sz w:val="30"/>
          <w:szCs w:val="30"/>
        </w:rPr>
        <w:t>→</w:t>
      </w:r>
      <w:r>
        <w:rPr>
          <w:rFonts w:ascii="Cambria Math" w:hAnsi="Cambria Math" w:cs="Cambria Math"/>
          <w:sz w:val="30"/>
          <w:szCs w:val="30"/>
        </w:rPr>
        <w:t>𝐺</w:t>
      </w:r>
      <w:r>
        <w:rPr>
          <w:sz w:val="30"/>
          <w:szCs w:val="30"/>
        </w:rPr>
        <w:t xml:space="preserve">. </w:t>
      </w:r>
    </w:p>
    <w:p w14:paraId="5734A677" w14:textId="77777777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i/>
          <w:iCs/>
          <w:sz w:val="30"/>
          <w:szCs w:val="30"/>
        </w:rPr>
        <w:t>Результат</w:t>
      </w:r>
      <w:r>
        <w:rPr>
          <w:sz w:val="30"/>
          <w:szCs w:val="30"/>
        </w:rPr>
        <w:t xml:space="preserve">. Зашифрование и расшифрование сообщения </w:t>
      </w:r>
      <w:r>
        <w:rPr>
          <w:rFonts w:ascii="Cambria Math" w:hAnsi="Cambria Math" w:cs="Cambria Math"/>
          <w:sz w:val="30"/>
          <w:szCs w:val="30"/>
        </w:rPr>
        <w:t>𝑚</w:t>
      </w:r>
      <w:r>
        <w:rPr>
          <w:sz w:val="30"/>
          <w:szCs w:val="30"/>
        </w:rPr>
        <w:t xml:space="preserve">. </w:t>
      </w:r>
    </w:p>
    <w:p w14:paraId="19E30131" w14:textId="77777777" w:rsidR="006023E6" w:rsidRDefault="006023E6" w:rsidP="006023E6">
      <w:pPr>
        <w:pStyle w:val="Default"/>
        <w:spacing w:after="48"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1. Отправитель вычисляет </w:t>
      </w:r>
      <w:r>
        <w:rPr>
          <w:rFonts w:ascii="Cambria Math" w:hAnsi="Cambria Math" w:cs="Cambria Math"/>
          <w:sz w:val="30"/>
          <w:szCs w:val="30"/>
        </w:rPr>
        <w:t xml:space="preserve">𝑡←𝑓(𝑚) </w:t>
      </w:r>
      <w:r>
        <w:rPr>
          <w:sz w:val="30"/>
          <w:szCs w:val="30"/>
        </w:rPr>
        <w:t xml:space="preserve">для сообщения </w:t>
      </w:r>
      <w:r>
        <w:rPr>
          <w:rFonts w:ascii="Cambria Math" w:hAnsi="Cambria Math" w:cs="Cambria Math"/>
          <w:sz w:val="30"/>
          <w:szCs w:val="30"/>
        </w:rPr>
        <w:t>𝑚</w:t>
      </w:r>
      <w:r>
        <w:rPr>
          <w:sz w:val="30"/>
          <w:szCs w:val="30"/>
        </w:rPr>
        <w:t xml:space="preserve">. Если </w:t>
      </w:r>
      <w:r>
        <w:rPr>
          <w:rFonts w:ascii="Cambria Math" w:hAnsi="Cambria Math" w:cs="Cambria Math"/>
          <w:sz w:val="30"/>
          <w:szCs w:val="30"/>
        </w:rPr>
        <w:t xml:space="preserve">𝑡 </w:t>
      </w:r>
      <w:r>
        <w:rPr>
          <w:sz w:val="30"/>
          <w:szCs w:val="30"/>
        </w:rPr>
        <w:t xml:space="preserve">является единичным элементом </w:t>
      </w:r>
      <w:r>
        <w:rPr>
          <w:rFonts w:ascii="Cambria Math" w:hAnsi="Cambria Math" w:cs="Cambria Math"/>
          <w:sz w:val="30"/>
          <w:szCs w:val="30"/>
        </w:rPr>
        <w:t xml:space="preserve">𝑒 </w:t>
      </w:r>
      <w:r>
        <w:rPr>
          <w:sz w:val="30"/>
          <w:szCs w:val="30"/>
        </w:rPr>
        <w:t xml:space="preserve">группы </w:t>
      </w:r>
      <w:r>
        <w:rPr>
          <w:rFonts w:ascii="Cambria Math" w:hAnsi="Cambria Math" w:cs="Cambria Math"/>
          <w:sz w:val="30"/>
          <w:szCs w:val="30"/>
        </w:rPr>
        <w:t>𝐺</w:t>
      </w:r>
      <w:r>
        <w:rPr>
          <w:sz w:val="30"/>
          <w:szCs w:val="30"/>
        </w:rPr>
        <w:t xml:space="preserve">, то результат: сообщение зашифрованию не подлежит. </w:t>
      </w:r>
    </w:p>
    <w:p w14:paraId="197249FF" w14:textId="4A2970F3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2. Отправитель генерирует случайный показатель </w:t>
      </w:r>
      <w:r>
        <w:rPr>
          <w:rFonts w:ascii="Cambria Math" w:hAnsi="Cambria Math" w:cs="Cambria Math"/>
          <w:sz w:val="30"/>
          <w:szCs w:val="30"/>
        </w:rPr>
        <w:t>𝑎∈𝔽</w:t>
      </w:r>
      <w:r>
        <w:rPr>
          <w:rFonts w:ascii="Cambria Math" w:hAnsi="Cambria Math" w:cs="Cambria Math"/>
          <w:sz w:val="21"/>
          <w:szCs w:val="21"/>
        </w:rPr>
        <w:t>𝑟∗</w:t>
      </w:r>
      <w:r>
        <w:rPr>
          <w:sz w:val="30"/>
          <w:szCs w:val="30"/>
        </w:rPr>
        <w:t xml:space="preserve">, вычисляет элемент </w:t>
      </w:r>
      <w:r>
        <w:rPr>
          <w:rFonts w:ascii="Cambria Math" w:hAnsi="Cambria Math" w:cs="Cambria Math"/>
          <w:sz w:val="30"/>
          <w:szCs w:val="30"/>
        </w:rPr>
        <w:t>𝑡</w:t>
      </w:r>
      <w:r>
        <w:rPr>
          <w:rFonts w:ascii="Cambria Math" w:hAnsi="Cambria Math" w:cs="Cambria Math"/>
          <w:sz w:val="21"/>
          <w:szCs w:val="21"/>
        </w:rPr>
        <w:t xml:space="preserve">𝑎 </w:t>
      </w:r>
      <w:r>
        <w:rPr>
          <w:sz w:val="30"/>
          <w:szCs w:val="30"/>
        </w:rPr>
        <w:t xml:space="preserve">группы </w:t>
      </w:r>
      <w:r>
        <w:rPr>
          <w:rFonts w:ascii="Cambria Math" w:hAnsi="Cambria Math" w:cs="Cambria Math"/>
          <w:sz w:val="30"/>
          <w:szCs w:val="30"/>
        </w:rPr>
        <w:t xml:space="preserve">𝐺 </w:t>
      </w:r>
      <w:r>
        <w:rPr>
          <w:sz w:val="30"/>
          <w:szCs w:val="30"/>
        </w:rPr>
        <w:t xml:space="preserve">и направляет элемент </w:t>
      </w:r>
      <w:r>
        <w:rPr>
          <w:rFonts w:ascii="Cambria Math" w:hAnsi="Cambria Math" w:cs="Cambria Math"/>
          <w:sz w:val="30"/>
          <w:szCs w:val="30"/>
        </w:rPr>
        <w:t>𝑡</w:t>
      </w:r>
      <w:r>
        <w:rPr>
          <w:rFonts w:ascii="Cambria Math" w:hAnsi="Cambria Math" w:cs="Cambria Math"/>
          <w:sz w:val="21"/>
          <w:szCs w:val="21"/>
        </w:rPr>
        <w:t xml:space="preserve">𝑎 </w:t>
      </w:r>
      <w:r>
        <w:rPr>
          <w:sz w:val="30"/>
          <w:szCs w:val="30"/>
        </w:rPr>
        <w:t>получателю.</w:t>
      </w:r>
    </w:p>
    <w:p w14:paraId="5E456DB0" w14:textId="6AB8C797" w:rsidR="006023E6" w:rsidRDefault="006023E6" w:rsidP="006023E6">
      <w:pPr>
        <w:pStyle w:val="Default"/>
        <w:spacing w:after="110"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3. Получатель вырабатывает случайный показатель </w:t>
      </w:r>
      <w:r>
        <w:rPr>
          <w:rFonts w:ascii="Cambria Math" w:hAnsi="Cambria Math" w:cs="Cambria Math"/>
          <w:sz w:val="30"/>
          <w:szCs w:val="30"/>
        </w:rPr>
        <w:t>𝑏</w:t>
      </w:r>
      <w:r>
        <w:rPr>
          <w:sz w:val="30"/>
          <w:szCs w:val="30"/>
        </w:rPr>
        <w:t xml:space="preserve">, обратимый по модулю </w:t>
      </w:r>
      <w:r>
        <w:rPr>
          <w:i/>
          <w:iCs/>
          <w:sz w:val="30"/>
          <w:szCs w:val="30"/>
        </w:rPr>
        <w:t>r</w:t>
      </w:r>
      <w:r>
        <w:rPr>
          <w:sz w:val="30"/>
          <w:szCs w:val="30"/>
        </w:rPr>
        <w:t xml:space="preserve">, вычисляет </w:t>
      </w:r>
      <w:r>
        <w:rPr>
          <w:rFonts w:ascii="Cambria Math" w:hAnsi="Cambria Math" w:cs="Cambria Math"/>
          <w:sz w:val="30"/>
          <w:szCs w:val="30"/>
        </w:rPr>
        <w:t>(𝑡</w:t>
      </w:r>
      <w:r>
        <w:rPr>
          <w:rFonts w:ascii="Cambria Math" w:hAnsi="Cambria Math" w:cs="Cambria Math"/>
          <w:sz w:val="21"/>
          <w:szCs w:val="21"/>
        </w:rPr>
        <w:t>𝑎</w:t>
      </w:r>
      <w:r>
        <w:rPr>
          <w:rFonts w:ascii="Cambria Math" w:hAnsi="Cambria Math" w:cs="Cambria Math"/>
          <w:sz w:val="30"/>
          <w:szCs w:val="30"/>
        </w:rPr>
        <w:t>)</w:t>
      </w:r>
      <w:r>
        <w:rPr>
          <w:rFonts w:ascii="Cambria Math" w:hAnsi="Cambria Math" w:cs="Cambria Math"/>
          <w:sz w:val="21"/>
          <w:szCs w:val="21"/>
        </w:rPr>
        <w:t>𝑏</w:t>
      </w:r>
      <w:r>
        <w:rPr>
          <w:rFonts w:ascii="Cambria Math" w:hAnsi="Cambria Math" w:cs="Cambria Math"/>
          <w:sz w:val="30"/>
          <w:szCs w:val="30"/>
        </w:rPr>
        <w:t>=𝑡</w:t>
      </w:r>
      <w:r>
        <w:rPr>
          <w:rFonts w:ascii="Cambria Math" w:hAnsi="Cambria Math" w:cs="Cambria Math"/>
          <w:sz w:val="21"/>
          <w:szCs w:val="21"/>
        </w:rPr>
        <w:t xml:space="preserve">𝑎𝑏 </w:t>
      </w:r>
      <w:r>
        <w:rPr>
          <w:sz w:val="30"/>
          <w:szCs w:val="30"/>
        </w:rPr>
        <w:t xml:space="preserve">и посылает элемент </w:t>
      </w:r>
      <w:r>
        <w:rPr>
          <w:rFonts w:ascii="Cambria Math" w:hAnsi="Cambria Math" w:cs="Cambria Math"/>
          <w:sz w:val="30"/>
          <w:szCs w:val="30"/>
        </w:rPr>
        <w:t>𝑡</w:t>
      </w:r>
      <w:r>
        <w:rPr>
          <w:rFonts w:ascii="Cambria Math" w:hAnsi="Cambria Math" w:cs="Cambria Math"/>
          <w:sz w:val="21"/>
          <w:szCs w:val="21"/>
        </w:rPr>
        <w:t xml:space="preserve">𝑎𝑏 </w:t>
      </w:r>
      <w:r>
        <w:rPr>
          <w:sz w:val="30"/>
          <w:szCs w:val="30"/>
        </w:rPr>
        <w:t xml:space="preserve">отправителю. </w:t>
      </w:r>
    </w:p>
    <w:p w14:paraId="288DD686" w14:textId="77777777" w:rsidR="006023E6" w:rsidRDefault="006023E6" w:rsidP="006023E6">
      <w:pPr>
        <w:pStyle w:val="Default"/>
        <w:spacing w:after="110"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4. Отправитель возводит полученный элемент в степень </w:t>
      </w:r>
      <w:r>
        <w:rPr>
          <w:rFonts w:ascii="Cambria Math" w:hAnsi="Cambria Math" w:cs="Cambria Math"/>
          <w:sz w:val="30"/>
          <w:szCs w:val="30"/>
        </w:rPr>
        <w:t>𝑎</w:t>
      </w:r>
      <w:r>
        <w:rPr>
          <w:rFonts w:ascii="Cambria Math" w:hAnsi="Cambria Math" w:cs="Cambria Math"/>
          <w:sz w:val="21"/>
          <w:szCs w:val="21"/>
        </w:rPr>
        <w:t>−1</w:t>
      </w:r>
      <w:r>
        <w:rPr>
          <w:rFonts w:ascii="Cambria Math" w:hAnsi="Cambria Math" w:cs="Cambria Math"/>
          <w:sz w:val="30"/>
          <w:szCs w:val="30"/>
        </w:rPr>
        <w:t>(𝑚𝑜𝑑𝑟)</w:t>
      </w:r>
      <w:r>
        <w:rPr>
          <w:sz w:val="30"/>
          <w:szCs w:val="30"/>
        </w:rPr>
        <w:t xml:space="preserve">: </w:t>
      </w:r>
      <w:r>
        <w:rPr>
          <w:rFonts w:ascii="Cambria Math" w:hAnsi="Cambria Math" w:cs="Cambria Math"/>
          <w:sz w:val="30"/>
          <w:szCs w:val="30"/>
        </w:rPr>
        <w:t>(𝑡</w:t>
      </w:r>
      <w:r>
        <w:rPr>
          <w:rFonts w:ascii="Cambria Math" w:hAnsi="Cambria Math" w:cs="Cambria Math"/>
          <w:sz w:val="21"/>
          <w:szCs w:val="21"/>
        </w:rPr>
        <w:t>𝑎𝑏</w:t>
      </w:r>
      <w:r>
        <w:rPr>
          <w:rFonts w:ascii="Cambria Math" w:hAnsi="Cambria Math" w:cs="Cambria Math"/>
          <w:sz w:val="30"/>
          <w:szCs w:val="30"/>
        </w:rPr>
        <w:t>)</w:t>
      </w:r>
      <w:r>
        <w:rPr>
          <w:rFonts w:ascii="Cambria Math" w:hAnsi="Cambria Math" w:cs="Cambria Math"/>
          <w:sz w:val="21"/>
          <w:szCs w:val="21"/>
        </w:rPr>
        <w:t>𝑎</w:t>
      </w:r>
      <w:r>
        <w:rPr>
          <w:rFonts w:ascii="Cambria Math" w:hAnsi="Cambria Math" w:cs="Cambria Math"/>
          <w:sz w:val="18"/>
          <w:szCs w:val="18"/>
        </w:rPr>
        <w:t>−1</w:t>
      </w:r>
      <w:r>
        <w:rPr>
          <w:rFonts w:ascii="Cambria Math" w:hAnsi="Cambria Math" w:cs="Cambria Math"/>
          <w:sz w:val="30"/>
          <w:szCs w:val="30"/>
        </w:rPr>
        <w:t>=𝑡</w:t>
      </w:r>
      <w:r>
        <w:rPr>
          <w:rFonts w:ascii="Cambria Math" w:hAnsi="Cambria Math" w:cs="Cambria Math"/>
          <w:sz w:val="21"/>
          <w:szCs w:val="21"/>
        </w:rPr>
        <w:t xml:space="preserve">𝑏 </w:t>
      </w:r>
      <w:r>
        <w:rPr>
          <w:sz w:val="30"/>
          <w:szCs w:val="30"/>
        </w:rPr>
        <w:t xml:space="preserve">и посылает </w:t>
      </w:r>
      <w:r>
        <w:rPr>
          <w:rFonts w:ascii="Cambria Math" w:hAnsi="Cambria Math" w:cs="Cambria Math"/>
          <w:sz w:val="30"/>
          <w:szCs w:val="30"/>
        </w:rPr>
        <w:t>𝑡</w:t>
      </w:r>
      <w:r>
        <w:rPr>
          <w:rFonts w:ascii="Cambria Math" w:hAnsi="Cambria Math" w:cs="Cambria Math"/>
          <w:sz w:val="21"/>
          <w:szCs w:val="21"/>
        </w:rPr>
        <w:t xml:space="preserve">𝑏 </w:t>
      </w:r>
      <w:r>
        <w:rPr>
          <w:sz w:val="30"/>
          <w:szCs w:val="30"/>
        </w:rPr>
        <w:t xml:space="preserve">получателю. </w:t>
      </w:r>
    </w:p>
    <w:p w14:paraId="56AF471A" w14:textId="13F4317A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5. Получатель возводит полученный элемент в степень </w:t>
      </w:r>
      <w:r>
        <w:rPr>
          <w:rFonts w:ascii="Cambria Math" w:hAnsi="Cambria Math" w:cs="Cambria Math"/>
          <w:sz w:val="30"/>
          <w:szCs w:val="30"/>
        </w:rPr>
        <w:t>𝑏</w:t>
      </w:r>
      <w:r>
        <w:rPr>
          <w:rFonts w:ascii="Cambria Math" w:hAnsi="Cambria Math" w:cs="Cambria Math"/>
          <w:sz w:val="21"/>
          <w:szCs w:val="21"/>
        </w:rPr>
        <w:t>−1</w:t>
      </w:r>
      <w:r>
        <w:rPr>
          <w:rFonts w:ascii="Cambria Math" w:hAnsi="Cambria Math" w:cs="Cambria Math"/>
          <w:sz w:val="30"/>
          <w:szCs w:val="30"/>
        </w:rPr>
        <w:t>(𝑚𝑜𝑑𝑟)</w:t>
      </w:r>
      <w:r>
        <w:rPr>
          <w:sz w:val="30"/>
          <w:szCs w:val="30"/>
        </w:rPr>
        <w:t xml:space="preserve">: </w:t>
      </w:r>
      <w:r>
        <w:rPr>
          <w:rFonts w:ascii="Cambria Math" w:hAnsi="Cambria Math" w:cs="Cambria Math"/>
          <w:sz w:val="30"/>
          <w:szCs w:val="30"/>
        </w:rPr>
        <w:t>(𝑡</w:t>
      </w:r>
      <w:r>
        <w:rPr>
          <w:rFonts w:ascii="Cambria Math" w:hAnsi="Cambria Math" w:cs="Cambria Math"/>
          <w:sz w:val="21"/>
          <w:szCs w:val="21"/>
        </w:rPr>
        <w:t>𝑏</w:t>
      </w:r>
      <w:r>
        <w:rPr>
          <w:rFonts w:ascii="Cambria Math" w:hAnsi="Cambria Math" w:cs="Cambria Math"/>
          <w:sz w:val="30"/>
          <w:szCs w:val="30"/>
        </w:rPr>
        <w:t>)</w:t>
      </w:r>
      <w:r>
        <w:rPr>
          <w:rFonts w:ascii="Cambria Math" w:hAnsi="Cambria Math" w:cs="Cambria Math"/>
          <w:sz w:val="21"/>
          <w:szCs w:val="21"/>
        </w:rPr>
        <w:t>𝑏</w:t>
      </w:r>
      <w:r>
        <w:rPr>
          <w:rFonts w:ascii="Cambria Math" w:hAnsi="Cambria Math" w:cs="Cambria Math"/>
          <w:sz w:val="18"/>
          <w:szCs w:val="18"/>
        </w:rPr>
        <w:t>−1</w:t>
      </w:r>
      <w:r>
        <w:rPr>
          <w:rFonts w:ascii="Cambria Math" w:hAnsi="Cambria Math" w:cs="Cambria Math"/>
          <w:sz w:val="30"/>
          <w:szCs w:val="30"/>
        </w:rPr>
        <w:t xml:space="preserve">=𝑡 </w:t>
      </w:r>
      <w:r>
        <w:rPr>
          <w:sz w:val="30"/>
          <w:szCs w:val="30"/>
        </w:rPr>
        <w:t xml:space="preserve">и вычисляет </w:t>
      </w:r>
      <w:r>
        <w:rPr>
          <w:rFonts w:ascii="Cambria Math" w:hAnsi="Cambria Math" w:cs="Cambria Math"/>
          <w:sz w:val="30"/>
          <w:szCs w:val="30"/>
        </w:rPr>
        <w:t>𝑚←𝑓</w:t>
      </w:r>
      <w:r>
        <w:rPr>
          <w:rFonts w:ascii="Cambria Math" w:hAnsi="Cambria Math" w:cs="Cambria Math"/>
          <w:sz w:val="21"/>
          <w:szCs w:val="21"/>
        </w:rPr>
        <w:t>−1</w:t>
      </w:r>
      <w:r>
        <w:rPr>
          <w:rFonts w:ascii="Cambria Math" w:hAnsi="Cambria Math" w:cs="Cambria Math"/>
          <w:sz w:val="30"/>
          <w:szCs w:val="30"/>
        </w:rPr>
        <w:t>(𝑡)</w:t>
      </w:r>
      <w:r>
        <w:rPr>
          <w:sz w:val="30"/>
          <w:szCs w:val="30"/>
        </w:rPr>
        <w:t xml:space="preserve">. </w:t>
      </w:r>
    </w:p>
    <w:p w14:paraId="15F1D7F4" w14:textId="6877C052" w:rsidR="006023E6" w:rsidRDefault="006023E6" w:rsidP="006023E6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 xml:space="preserve">В качестве группы </w:t>
      </w:r>
      <w:r>
        <w:rPr>
          <w:sz w:val="30"/>
          <w:szCs w:val="30"/>
          <w:lang w:val="en-US"/>
        </w:rPr>
        <w:t>G</w:t>
      </w:r>
      <w:r w:rsidRPr="006023E6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была взята группа точек эллиптической кривой, в качестве сообщения ключ </w:t>
      </w:r>
      <w:r>
        <w:rPr>
          <w:sz w:val="30"/>
          <w:szCs w:val="30"/>
          <w:lang w:val="en-US"/>
        </w:rPr>
        <w:t>AES</w:t>
      </w:r>
      <w:r w:rsidRPr="006023E6">
        <w:rPr>
          <w:sz w:val="30"/>
          <w:szCs w:val="30"/>
        </w:rPr>
        <w:t>.</w:t>
      </w:r>
    </w:p>
    <w:p w14:paraId="27D00407" w14:textId="77777777" w:rsidR="00D213D4" w:rsidRDefault="006023E6" w:rsidP="00D213D4">
      <w:pPr>
        <w:pStyle w:val="Default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>Сообщения вкладываю в точку следующим способом</w:t>
      </w:r>
      <w:r w:rsidRPr="006023E6">
        <w:rPr>
          <w:sz w:val="30"/>
          <w:szCs w:val="30"/>
        </w:rPr>
        <w:t xml:space="preserve">: </w:t>
      </w:r>
      <w:r>
        <w:rPr>
          <w:sz w:val="30"/>
          <w:szCs w:val="30"/>
        </w:rPr>
        <w:t xml:space="preserve">дополняю </w:t>
      </w:r>
      <w:r w:rsidR="00D213D4">
        <w:rPr>
          <w:sz w:val="30"/>
          <w:szCs w:val="30"/>
        </w:rPr>
        <w:t xml:space="preserve">ключ 1 байтом, и перевожу ключ в десятичное представление – это </w:t>
      </w:r>
      <w:r w:rsidR="00D213D4">
        <w:rPr>
          <w:sz w:val="30"/>
          <w:szCs w:val="30"/>
          <w:lang w:val="en-US"/>
        </w:rPr>
        <w:t>x</w:t>
      </w:r>
      <w:r w:rsidR="00D213D4">
        <w:rPr>
          <w:sz w:val="30"/>
          <w:szCs w:val="30"/>
        </w:rPr>
        <w:t>-координата точки</w:t>
      </w:r>
      <w:r w:rsidR="00D213D4" w:rsidRPr="00D213D4">
        <w:rPr>
          <w:sz w:val="30"/>
          <w:szCs w:val="30"/>
        </w:rPr>
        <w:t>.</w:t>
      </w:r>
      <w:r w:rsidR="00D213D4">
        <w:rPr>
          <w:sz w:val="30"/>
          <w:szCs w:val="30"/>
        </w:rPr>
        <w:t xml:space="preserve"> Если из правой части уравнения кривой можно взять корень, то точка найдена, если нет, то добавляю к </w:t>
      </w:r>
      <w:r w:rsidR="00D213D4">
        <w:rPr>
          <w:sz w:val="30"/>
          <w:szCs w:val="30"/>
          <w:lang w:val="en-US"/>
        </w:rPr>
        <w:t>x</w:t>
      </w:r>
      <w:r w:rsidR="00D213D4" w:rsidRPr="00D213D4">
        <w:rPr>
          <w:sz w:val="30"/>
          <w:szCs w:val="30"/>
        </w:rPr>
        <w:t xml:space="preserve"> </w:t>
      </w:r>
      <w:r w:rsidR="00D213D4">
        <w:rPr>
          <w:sz w:val="30"/>
          <w:szCs w:val="30"/>
        </w:rPr>
        <w:t>единицу. Если пришлось добавить больше 255 раз, то вернуть ошибку.</w:t>
      </w:r>
    </w:p>
    <w:p w14:paraId="6A095596" w14:textId="499E5951" w:rsidR="006023E6" w:rsidRDefault="00D213D4" w:rsidP="00D213D4">
      <w:pPr>
        <w:pStyle w:val="Default"/>
        <w:spacing w:line="360" w:lineRule="auto"/>
        <w:ind w:firstLine="851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Для генерации кривой с необходимыми параметрами использовался скрипт, написанный с помощью </w:t>
      </w:r>
      <w:proofErr w:type="spellStart"/>
      <w:r>
        <w:rPr>
          <w:sz w:val="30"/>
          <w:szCs w:val="30"/>
          <w:lang w:val="en-US"/>
        </w:rPr>
        <w:t>SageMath</w:t>
      </w:r>
      <w:proofErr w:type="spellEnd"/>
      <w:r w:rsidRPr="00D213D4">
        <w:rPr>
          <w:sz w:val="30"/>
          <w:szCs w:val="30"/>
        </w:rPr>
        <w:t>.</w:t>
      </w:r>
    </w:p>
    <w:p w14:paraId="5AD566CB" w14:textId="77777777" w:rsidR="00D213D4" w:rsidRPr="00D213D4" w:rsidRDefault="00D213D4" w:rsidP="00D213D4">
      <w:pPr>
        <w:pStyle w:val="Default"/>
        <w:spacing w:line="360" w:lineRule="auto"/>
        <w:ind w:firstLine="709"/>
        <w:rPr>
          <w:sz w:val="30"/>
          <w:szCs w:val="30"/>
        </w:rPr>
      </w:pPr>
    </w:p>
    <w:p w14:paraId="3CA11AC3" w14:textId="39AD971B" w:rsidR="007759FD" w:rsidRDefault="007759FD" w:rsidP="00B441B7">
      <w:pPr>
        <w:pStyle w:val="1"/>
        <w:jc w:val="center"/>
      </w:pPr>
      <w:bookmarkStart w:id="3" w:name="_Toc165639284"/>
      <w:r>
        <w:t>Тестирование</w:t>
      </w:r>
      <w:bookmarkEnd w:id="3"/>
    </w:p>
    <w:p w14:paraId="3E27D19E" w14:textId="037A27CB" w:rsidR="00D213D4" w:rsidRPr="00D213D4" w:rsidRDefault="00D213D4" w:rsidP="00D213D4">
      <w:r>
        <w:t>Параметры криптосистемы</w:t>
      </w:r>
      <w:r w:rsidRPr="00D213D4">
        <w:t xml:space="preserve"> представлены на рисунке 1.</w:t>
      </w:r>
    </w:p>
    <w:p w14:paraId="7CAA3AAC" w14:textId="77777777" w:rsidR="00D213D4" w:rsidRPr="00D213D4" w:rsidRDefault="00D213D4" w:rsidP="00D213D4"/>
    <w:p w14:paraId="41A6063C" w14:textId="50803F99" w:rsidR="00D213D4" w:rsidRDefault="00D213D4" w:rsidP="00D213D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6398C9" wp14:editId="7DD7D008">
            <wp:extent cx="5762625" cy="6870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396" cy="6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BD9A" w14:textId="2AF8F956" w:rsidR="00D213D4" w:rsidRDefault="00D213D4" w:rsidP="00D213D4">
      <w:pPr>
        <w:jc w:val="center"/>
      </w:pPr>
      <w:r>
        <w:t>Рисунок 1 – параметры криптосистемы</w:t>
      </w:r>
    </w:p>
    <w:p w14:paraId="2C8219F5" w14:textId="510C29D3" w:rsidR="00D213D4" w:rsidRDefault="00D213D4" w:rsidP="00D213D4"/>
    <w:p w14:paraId="5AAD5C71" w14:textId="1D6D6F54" w:rsidR="00D213D4" w:rsidRDefault="00D213D4" w:rsidP="00D213D4">
      <w:r>
        <w:t>В результате обмена сообщениями устанавливается симметричный ключ шифрования (рисунок 2).</w:t>
      </w:r>
    </w:p>
    <w:p w14:paraId="0A54B9C4" w14:textId="77777777" w:rsidR="00D213D4" w:rsidRDefault="00D213D4" w:rsidP="00D213D4"/>
    <w:p w14:paraId="161D432F" w14:textId="2E42536C" w:rsidR="00D213D4" w:rsidRDefault="00D213D4" w:rsidP="00D213D4">
      <w:pPr>
        <w:jc w:val="center"/>
      </w:pPr>
      <w:r>
        <w:rPr>
          <w:noProof/>
        </w:rPr>
        <w:drawing>
          <wp:inline distT="0" distB="0" distL="0" distR="0" wp14:anchorId="418712A0" wp14:editId="0D7A2D9C">
            <wp:extent cx="5538470" cy="1877788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212" cy="18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50F" w14:textId="44E5D242" w:rsidR="00D213D4" w:rsidRDefault="00D213D4" w:rsidP="00D213D4">
      <w:pPr>
        <w:jc w:val="center"/>
      </w:pPr>
      <w:r>
        <w:t>Рисунок 2 – ключ на клиенте и сервере</w:t>
      </w:r>
    </w:p>
    <w:p w14:paraId="6CA50DFC" w14:textId="339F9F87" w:rsidR="00D213D4" w:rsidRDefault="00D213D4" w:rsidP="00D213D4">
      <w:r>
        <w:t xml:space="preserve">На рисунках 3, 4, 5 представлены </w:t>
      </w:r>
      <w:proofErr w:type="spellStart"/>
      <w:r>
        <w:rPr>
          <w:lang w:val="en-US"/>
        </w:rPr>
        <w:t>asn</w:t>
      </w:r>
      <w:proofErr w:type="spellEnd"/>
      <w:r w:rsidRPr="00D213D4">
        <w:t xml:space="preserve">1 </w:t>
      </w:r>
      <w:r>
        <w:t>форматы передаваемых сообщений.</w:t>
      </w:r>
    </w:p>
    <w:p w14:paraId="5BA6AB33" w14:textId="709022AB" w:rsidR="00D213D4" w:rsidRDefault="00061A51" w:rsidP="00061A51">
      <w:pPr>
        <w:jc w:val="center"/>
      </w:pPr>
      <w:r>
        <w:rPr>
          <w:noProof/>
        </w:rPr>
        <w:lastRenderedPageBreak/>
        <w:drawing>
          <wp:inline distT="0" distB="0" distL="0" distR="0" wp14:anchorId="648EF860" wp14:editId="4E182D6F">
            <wp:extent cx="4271645" cy="4217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4636" cy="42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AFF3" w14:textId="260CA322" w:rsidR="00D213D4" w:rsidRPr="00D1746C" w:rsidRDefault="00D213D4" w:rsidP="00061A51">
      <w:pPr>
        <w:jc w:val="center"/>
      </w:pPr>
      <w:r>
        <w:t xml:space="preserve">Рисунок 3 – сообщение от клиента к серверу с передачей параметров криптосистемы и </w:t>
      </w:r>
      <w:r w:rsidR="00061A51">
        <w:t xml:space="preserve">точки </w:t>
      </w:r>
      <w:proofErr w:type="spellStart"/>
      <w:r w:rsidR="00061A51">
        <w:rPr>
          <w:lang w:val="en-US"/>
        </w:rPr>
        <w:t>aP</w:t>
      </w:r>
      <w:proofErr w:type="spellEnd"/>
    </w:p>
    <w:p w14:paraId="4DDB151C" w14:textId="5B110A6D" w:rsidR="00061A51" w:rsidRPr="00D1746C" w:rsidRDefault="00061A51" w:rsidP="00061A51">
      <w:pPr>
        <w:jc w:val="center"/>
      </w:pPr>
    </w:p>
    <w:p w14:paraId="37C9D1BD" w14:textId="788AB462" w:rsidR="00061A51" w:rsidRDefault="00061A51" w:rsidP="00061A5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370843" wp14:editId="7E26F493">
            <wp:extent cx="3219450" cy="22719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181" cy="22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1B7C" w14:textId="1925D313" w:rsidR="00061A51" w:rsidRPr="00061A51" w:rsidRDefault="00061A51" w:rsidP="00061A51">
      <w:pPr>
        <w:jc w:val="center"/>
      </w:pPr>
      <w:r>
        <w:t xml:space="preserve">Рисунок 4 – сообщение от сервера к клиенту с передачей точки </w:t>
      </w:r>
      <w:proofErr w:type="spellStart"/>
      <w:r>
        <w:rPr>
          <w:lang w:val="en-US"/>
        </w:rPr>
        <w:t>abP</w:t>
      </w:r>
      <w:proofErr w:type="spellEnd"/>
    </w:p>
    <w:p w14:paraId="5B1F4EBA" w14:textId="505CB9CF" w:rsidR="00061A51" w:rsidRDefault="00061A51" w:rsidP="00061A51">
      <w:pPr>
        <w:jc w:val="center"/>
      </w:pPr>
    </w:p>
    <w:p w14:paraId="10510D26" w14:textId="13F6205C" w:rsidR="00061A51" w:rsidRDefault="00061A51" w:rsidP="00061A51">
      <w:pPr>
        <w:jc w:val="center"/>
      </w:pPr>
      <w:r>
        <w:rPr>
          <w:noProof/>
        </w:rPr>
        <w:lastRenderedPageBreak/>
        <w:drawing>
          <wp:inline distT="0" distB="0" distL="0" distR="0" wp14:anchorId="64442969" wp14:editId="752178AB">
            <wp:extent cx="4556280" cy="43294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264" cy="43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254" w14:textId="5B8DFD3C" w:rsidR="00061A51" w:rsidRDefault="00061A51" w:rsidP="00061A51">
      <w:pPr>
        <w:jc w:val="center"/>
      </w:pPr>
      <w:r>
        <w:t xml:space="preserve">Рисунок 5 – сообщение от клиента к серверу с передачей точки </w:t>
      </w:r>
      <w:proofErr w:type="spellStart"/>
      <w:r>
        <w:rPr>
          <w:lang w:val="en-US"/>
        </w:rPr>
        <w:t>bP</w:t>
      </w:r>
      <w:proofErr w:type="spellEnd"/>
      <w:r w:rsidRPr="00061A51">
        <w:t xml:space="preserve"> </w:t>
      </w:r>
      <w:r>
        <w:t>и зашифрованным сообщением.</w:t>
      </w:r>
    </w:p>
    <w:p w14:paraId="7138C61A" w14:textId="63959F7C" w:rsidR="000C0CCB" w:rsidRDefault="000C0CCB" w:rsidP="00061A51">
      <w:pPr>
        <w:jc w:val="center"/>
      </w:pPr>
    </w:p>
    <w:p w14:paraId="7E143CAC" w14:textId="34732CB6" w:rsidR="000C0CCB" w:rsidRDefault="000C0CCB" w:rsidP="00061A51">
      <w:pPr>
        <w:jc w:val="center"/>
      </w:pPr>
      <w:r>
        <w:rPr>
          <w:noProof/>
        </w:rPr>
        <w:drawing>
          <wp:inline distT="0" distB="0" distL="0" distR="0" wp14:anchorId="418722B3" wp14:editId="55F87ED7">
            <wp:extent cx="4814570" cy="308613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798" cy="30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7EDC" w14:textId="6DB30D85" w:rsidR="000C0CCB" w:rsidRDefault="000C0CCB" w:rsidP="00061A51">
      <w:pPr>
        <w:jc w:val="center"/>
      </w:pPr>
      <w:r>
        <w:t>Рисунок 6 – сообщение для передачи в открытом виде</w:t>
      </w:r>
    </w:p>
    <w:p w14:paraId="091AA62C" w14:textId="14B7ABAE" w:rsidR="000C0CCB" w:rsidRDefault="000C0CCB" w:rsidP="00061A51">
      <w:pPr>
        <w:jc w:val="center"/>
      </w:pPr>
    </w:p>
    <w:p w14:paraId="6541F366" w14:textId="5916232B" w:rsidR="000C0CCB" w:rsidRDefault="000C0CCB" w:rsidP="00061A51">
      <w:pPr>
        <w:jc w:val="center"/>
      </w:pPr>
      <w:r>
        <w:rPr>
          <w:noProof/>
        </w:rPr>
        <w:lastRenderedPageBreak/>
        <w:drawing>
          <wp:inline distT="0" distB="0" distL="0" distR="0" wp14:anchorId="414FFCFE" wp14:editId="1E65A4C7">
            <wp:extent cx="5538470" cy="364449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102" cy="3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203" w14:textId="69B3D0CD" w:rsidR="000C0CCB" w:rsidRDefault="000C0CCB" w:rsidP="00061A51">
      <w:pPr>
        <w:jc w:val="center"/>
      </w:pPr>
      <w:r>
        <w:t>Рисунок 7 – зашифрованное сообщение</w:t>
      </w:r>
    </w:p>
    <w:p w14:paraId="325E24DC" w14:textId="225D1C3A" w:rsidR="000C0CCB" w:rsidRDefault="000C0CCB" w:rsidP="00061A51">
      <w:pPr>
        <w:jc w:val="center"/>
      </w:pPr>
    </w:p>
    <w:p w14:paraId="69108FB8" w14:textId="3B1F1D4F" w:rsidR="000C0CCB" w:rsidRDefault="000C0CCB" w:rsidP="00061A51">
      <w:pPr>
        <w:jc w:val="center"/>
      </w:pPr>
      <w:r>
        <w:rPr>
          <w:noProof/>
        </w:rPr>
        <w:drawing>
          <wp:inline distT="0" distB="0" distL="0" distR="0" wp14:anchorId="33B43425" wp14:editId="631F946B">
            <wp:extent cx="5205095" cy="32268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034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55FF" w14:textId="45CF7CDF" w:rsidR="000C0CCB" w:rsidRPr="00061A51" w:rsidRDefault="000C0CCB" w:rsidP="00061A51">
      <w:pPr>
        <w:jc w:val="center"/>
      </w:pPr>
      <w:r>
        <w:t>Рисунок 8 – расшифрованное сервером сообщение</w:t>
      </w:r>
    </w:p>
    <w:p w14:paraId="7F1553DF" w14:textId="77777777" w:rsidR="00D213D4" w:rsidRPr="00D213D4" w:rsidRDefault="00D213D4" w:rsidP="00D213D4">
      <w:pPr>
        <w:jc w:val="center"/>
      </w:pPr>
    </w:p>
    <w:p w14:paraId="42D8929D" w14:textId="48D28AB8" w:rsidR="00FA0D56" w:rsidRPr="00FE0F1C" w:rsidRDefault="00FA0D56">
      <w:pPr>
        <w:spacing w:line="240" w:lineRule="auto"/>
        <w:ind w:firstLine="0"/>
      </w:pPr>
      <w:r w:rsidRPr="00FE0F1C">
        <w:rPr>
          <w:b/>
          <w:bCs/>
        </w:rPr>
        <w:br w:type="page"/>
      </w:r>
    </w:p>
    <w:p w14:paraId="5020888A" w14:textId="0886B01B" w:rsidR="0030169C" w:rsidRDefault="00BC5E91" w:rsidP="00BC5E91">
      <w:pPr>
        <w:pStyle w:val="1"/>
        <w:jc w:val="center"/>
      </w:pPr>
      <w:bookmarkStart w:id="4" w:name="_Toc165639285"/>
      <w:r>
        <w:lastRenderedPageBreak/>
        <w:t>Ко</w:t>
      </w:r>
      <w:r w:rsidR="00FA0D56">
        <w:t>нтрольные вопросы</w:t>
      </w:r>
      <w:bookmarkEnd w:id="4"/>
    </w:p>
    <w:p w14:paraId="1DF799E5" w14:textId="5A8F9BD2" w:rsidR="00581F00" w:rsidRDefault="00581F00" w:rsidP="00581F00">
      <w:r w:rsidRPr="00581F00">
        <w:t xml:space="preserve">1. </w:t>
      </w:r>
      <w:r w:rsidR="00070198" w:rsidRPr="00070198">
        <w:t xml:space="preserve">Пусть </w:t>
      </w:r>
      <w:r w:rsidR="00070198" w:rsidRPr="00070198">
        <w:rPr>
          <w:rFonts w:ascii="Cambria Math" w:hAnsi="Cambria Math" w:cs="Cambria Math"/>
        </w:rPr>
        <w:t>𝐺</w:t>
      </w:r>
      <w:r w:rsidR="00070198" w:rsidRPr="00070198">
        <w:t xml:space="preserve"> – конечная циклическая группа с заданной образующей. Порядок группы </w:t>
      </w:r>
      <w:r w:rsidR="00070198" w:rsidRPr="00070198">
        <w:rPr>
          <w:rFonts w:ascii="Cambria Math" w:hAnsi="Cambria Math" w:cs="Cambria Math"/>
        </w:rPr>
        <w:t>𝐺</w:t>
      </w:r>
      <w:r w:rsidR="00070198" w:rsidRPr="00070198">
        <w:t xml:space="preserve"> известен и делится на простое число </w:t>
      </w:r>
      <w:r w:rsidR="00070198" w:rsidRPr="00070198">
        <w:rPr>
          <w:rFonts w:ascii="Cambria Math" w:hAnsi="Cambria Math" w:cs="Cambria Math"/>
        </w:rPr>
        <w:t>𝑟</w:t>
      </w:r>
      <w:r w:rsidR="00070198" w:rsidRPr="00070198">
        <w:t xml:space="preserve">. Как найти образующую циклической подгруппы порядка </w:t>
      </w:r>
      <w:r w:rsidR="00070198" w:rsidRPr="00070198">
        <w:rPr>
          <w:rFonts w:ascii="Cambria Math" w:hAnsi="Cambria Math" w:cs="Cambria Math"/>
        </w:rPr>
        <w:t>𝑟</w:t>
      </w:r>
      <w:r w:rsidR="00070198" w:rsidRPr="00070198">
        <w:t>?</w:t>
      </w:r>
    </w:p>
    <w:p w14:paraId="0FD495D7" w14:textId="115B5823" w:rsidR="00070198" w:rsidRPr="00BC5E91" w:rsidRDefault="00BC5E91" w:rsidP="00B167C5">
      <w:r>
        <w:t xml:space="preserve">Пусть порядок </w:t>
      </w:r>
      <w:r>
        <w:rPr>
          <w:lang w:val="en-US"/>
        </w:rPr>
        <w:t>G</w:t>
      </w:r>
      <w:r w:rsidRPr="00BC5E91">
        <w:t xml:space="preserve"> </w:t>
      </w:r>
      <w:r>
        <w:t xml:space="preserve">равен </w:t>
      </w:r>
      <w:r>
        <w:rPr>
          <w:lang w:val="en-US"/>
        </w:rPr>
        <w:t>p</w:t>
      </w:r>
      <w:r w:rsidRPr="00BC5E91">
        <w:t xml:space="preserve">. </w:t>
      </w:r>
      <w:r>
        <w:t xml:space="preserve">Тогда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=1</m:t>
        </m:r>
      </m:oMath>
      <w:r w:rsidRPr="00BC5E91">
        <w:t xml:space="preserve">, </w:t>
      </w:r>
      <w:r>
        <w:t xml:space="preserve">следовательно, т.к. </w:t>
      </w:r>
      <w:r>
        <w:rPr>
          <w:lang w:val="en-US"/>
        </w:rPr>
        <w:t>p</w:t>
      </w:r>
      <w:r w:rsidRPr="00BC5E91">
        <w:t>:</w:t>
      </w:r>
      <w:r>
        <w:rPr>
          <w:lang w:val="en-US"/>
        </w:rPr>
        <w:t>r</w:t>
      </w:r>
      <w:r w:rsidRPr="00BC5E91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(a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=1</m:t>
        </m:r>
      </m:oMath>
      <w:r w:rsidRPr="00BC5E91">
        <w:t xml:space="preserve">, </w:t>
      </w:r>
      <w:r>
        <w:t xml:space="preserve">соответственно,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p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</m:sup>
        </m:sSup>
        <m:r>
          <w:rPr>
            <w:rFonts w:ascii="Cambria Math" w:hAnsi="Cambria Math"/>
          </w:rPr>
          <m:t>)</m:t>
        </m:r>
      </m:oMath>
      <w:r>
        <w:t xml:space="preserve"> является образующим элементом подгруппы порядка </w:t>
      </w:r>
      <w:r>
        <w:rPr>
          <w:lang w:val="en-US"/>
        </w:rPr>
        <w:t>r</w:t>
      </w:r>
      <w:r w:rsidRPr="00BC5E91">
        <w:t>.</w:t>
      </w:r>
    </w:p>
    <w:p w14:paraId="7850FA13" w14:textId="77777777" w:rsidR="00BC5E91" w:rsidRPr="00BC5E91" w:rsidRDefault="00BC5E91" w:rsidP="00B167C5"/>
    <w:p w14:paraId="51831A7E" w14:textId="628D5645" w:rsidR="00914359" w:rsidRDefault="00581F00" w:rsidP="00070198">
      <w:r w:rsidRPr="00581F00">
        <w:t xml:space="preserve">2. </w:t>
      </w:r>
      <w:r w:rsidR="00070198" w:rsidRPr="00070198">
        <w:t>Покажите, что задача Месси–Омуры сводится к задаче дискретного логарифмирования.</w:t>
      </w:r>
    </w:p>
    <w:p w14:paraId="49ED0C87" w14:textId="62107E4E" w:rsidR="00070198" w:rsidRPr="00BC5E91" w:rsidRDefault="007360B4" w:rsidP="00BC5E91">
      <w:pPr>
        <w:rPr>
          <w:i/>
        </w:rPr>
      </w:pPr>
      <w:r>
        <w:t>Д</w:t>
      </w:r>
      <w:r w:rsidRPr="007360B4">
        <w:t>аны</w:t>
      </w:r>
      <w:r w:rsidRPr="00DA596D">
        <w:t xml:space="preserve"> </w:t>
      </w:r>
      <w:r w:rsidRPr="007360B4">
        <w:rPr>
          <w:lang w:val="en-US"/>
        </w:rPr>
        <w:t>t</w:t>
      </w:r>
      <w:r w:rsidRPr="007360B4">
        <w:rPr>
          <w:vertAlign w:val="superscript"/>
          <w:lang w:val="en-US"/>
        </w:rPr>
        <w:t>a</w:t>
      </w:r>
      <w:r w:rsidRPr="00DA596D">
        <w:t xml:space="preserve">, </w:t>
      </w:r>
      <w:r w:rsidRPr="007360B4">
        <w:rPr>
          <w:lang w:val="en-US"/>
        </w:rPr>
        <w:t>t</w:t>
      </w:r>
      <w:r w:rsidRPr="007360B4">
        <w:rPr>
          <w:vertAlign w:val="superscript"/>
          <w:lang w:val="en-US"/>
        </w:rPr>
        <w:t>b</w:t>
      </w:r>
      <w:r w:rsidRPr="00DA596D">
        <w:t xml:space="preserve">, </w:t>
      </w:r>
      <w:r w:rsidRPr="007360B4">
        <w:rPr>
          <w:lang w:val="en-US"/>
        </w:rPr>
        <w:t>t</w:t>
      </w:r>
      <w:r w:rsidRPr="007360B4">
        <w:rPr>
          <w:vertAlign w:val="superscript"/>
          <w:lang w:val="en-US"/>
        </w:rPr>
        <w:t>ab</w:t>
      </w:r>
      <w:r w:rsidRPr="00DA596D">
        <w:t xml:space="preserve">. </w:t>
      </w:r>
      <w:r w:rsidR="00BC5E91">
        <w:t xml:space="preserve">Они известны всем и передаются по открытому каналу. Пусть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  <m:r>
          <w:rPr>
            <w:rFonts w:ascii="Cambria Math" w:hAnsi="Cambria Math"/>
          </w:rPr>
          <m:t>, s=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ab</m:t>
            </m:r>
          </m:sup>
        </m:sSup>
        <m:r>
          <w:rPr>
            <w:rFonts w:ascii="Cambria Math" w:hAnsi="Cambria Math"/>
          </w:rPr>
          <m:t xml:space="preserve">, тогда 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a</m:t>
            </m:r>
          </m:sup>
        </m:sSup>
      </m:oMath>
      <w:r w:rsidR="00BC5E91">
        <w:t xml:space="preserve">. Найдя </w:t>
      </w:r>
      <w:r w:rsidR="00BC5E91">
        <w:rPr>
          <w:lang w:val="en-US"/>
        </w:rPr>
        <w:t>a</w:t>
      </w:r>
      <w:r w:rsidR="00BC5E91" w:rsidRPr="00BC5E91">
        <w:t xml:space="preserve">, </w:t>
      </w:r>
      <w:r w:rsidR="00BC5E91">
        <w:t xml:space="preserve">можно найти </w:t>
      </w:r>
      <w:r w:rsidR="00BC5E91">
        <w:rPr>
          <w:lang w:val="en-US"/>
        </w:rPr>
        <w:t>t</w:t>
      </w:r>
      <w:r w:rsidR="00BC5E91" w:rsidRPr="00BC5E91">
        <w:t xml:space="preserve">, </w:t>
      </w:r>
      <w:r w:rsidR="00BC5E91">
        <w:rPr>
          <w:lang w:val="en-US"/>
        </w:rPr>
        <w:t>a</w:t>
      </w:r>
      <w:r w:rsidR="00BC5E91" w:rsidRPr="00BC5E91">
        <w:t xml:space="preserve"> </w:t>
      </w:r>
      <w:r w:rsidR="00BC5E91">
        <w:t>находится как решение задачи дискретного логарифмирования.</w:t>
      </w:r>
    </w:p>
    <w:p w14:paraId="09ED892E" w14:textId="77777777" w:rsidR="00070198" w:rsidRPr="007360B4" w:rsidRDefault="00070198" w:rsidP="00532A0A">
      <w:pPr>
        <w:ind w:firstLine="0"/>
        <w:rPr>
          <w:i/>
        </w:rPr>
      </w:pPr>
    </w:p>
    <w:p w14:paraId="3641E840" w14:textId="671D1AA5" w:rsidR="00581F00" w:rsidRDefault="00581F00" w:rsidP="00581F00">
      <w:r w:rsidRPr="00581F00">
        <w:t xml:space="preserve">3. </w:t>
      </w:r>
      <w:r w:rsidR="00070198" w:rsidRPr="00070198">
        <w:t>Подвержен ли протокол шифрования Эль-Гамаля к атаке на основе подобранных шифртекстов?</w:t>
      </w:r>
    </w:p>
    <w:p w14:paraId="0ECDD680" w14:textId="51D6EAC0" w:rsidR="00126785" w:rsidRDefault="00126785" w:rsidP="00C359C0">
      <w:r>
        <w:t xml:space="preserve">Подвержен. </w:t>
      </w:r>
      <w:r w:rsidR="000A274E">
        <w:t xml:space="preserve">Предположим, что наш шифртекст </w:t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γ,β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α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, m*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.</m:t>
        </m:r>
      </m:oMath>
    </w:p>
    <w:p w14:paraId="709DE50B" w14:textId="705473EE" w:rsidR="00C359C0" w:rsidRDefault="00C359C0" w:rsidP="00C359C0">
      <w:r>
        <w:t xml:space="preserve">Тогда посчитаем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=(γ*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>, δ*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)</m:t>
        </m:r>
      </m:oMath>
      <w:r>
        <w:t xml:space="preserve"> и отправим его оракулу расшифрования.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γ*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α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p>
            </m:sSup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α</m:t>
            </m:r>
          </m:e>
          <m:sup>
            <m:r>
              <w:rPr>
                <w:rFonts w:ascii="Cambria Math" w:hAnsi="Cambria Math"/>
              </w:rPr>
              <m:t>k+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</m:oMath>
      <w:r w:rsidRPr="00C359C0">
        <w:t xml:space="preserve">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sup>
            </m:sSup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Cambria Math" w:hAnsi="Cambria Math"/>
          </w:rPr>
          <m:t>=m*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k+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e>
        </m: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k''</m:t>
            </m:r>
          </m:sup>
        </m:sSup>
      </m:oMath>
      <w:r w:rsidRPr="00C359C0">
        <w:t xml:space="preserve">. </w:t>
      </w:r>
      <w:r>
        <w:t xml:space="preserve">Тогда при расшифровки мы получим </w:t>
      </w:r>
      <m:oMath>
        <m:r>
          <w:rPr>
            <w:rFonts w:ascii="Cambria Math" w:hAnsi="Cambria Math"/>
          </w:rPr>
          <m:t>m''</m:t>
        </m:r>
      </m:oMath>
      <w:r w:rsidRPr="00C359C0">
        <w:t xml:space="preserve">. </w:t>
      </w:r>
      <w:r>
        <w:t xml:space="preserve">Для того, чтобы получить </w:t>
      </w:r>
      <m:oMath>
        <m:r>
          <w:rPr>
            <w:rFonts w:ascii="Cambria Math" w:hAnsi="Cambria Math"/>
          </w:rPr>
          <m:t>m</m:t>
        </m:r>
      </m:oMath>
      <w:r>
        <w:t xml:space="preserve">, необходимо </w:t>
      </w:r>
      <w:proofErr w:type="spellStart"/>
      <w:r>
        <w:t>домножить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 w:rsidRPr="00C359C0">
        <w:t xml:space="preserve"> </w:t>
      </w:r>
      <w:r>
        <w:t xml:space="preserve">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.</w:t>
      </w:r>
    </w:p>
    <w:p w14:paraId="72F062F9" w14:textId="77777777" w:rsidR="00C359C0" w:rsidRPr="00C359C0" w:rsidRDefault="00C359C0" w:rsidP="00C359C0">
      <w:pPr>
        <w:rPr>
          <w:i/>
        </w:rPr>
      </w:pPr>
    </w:p>
    <w:p w14:paraId="25A57446" w14:textId="3C75C3CD" w:rsidR="00070198" w:rsidRDefault="00070198" w:rsidP="00EB6A45">
      <w:pPr>
        <w:pStyle w:val="af3"/>
        <w:numPr>
          <w:ilvl w:val="0"/>
          <w:numId w:val="50"/>
        </w:numPr>
      </w:pPr>
      <w:r w:rsidRPr="00070198">
        <w:t>Перечислите задачи, положенные в основу схемы подписи Эль-Гамаля. Почему важно, чтобы период генератора случайных чисел, используемого в схеме подписи, был достаточно большим?</w:t>
      </w:r>
    </w:p>
    <w:p w14:paraId="431CA1BE" w14:textId="0D145CA2" w:rsidR="00EB6A45" w:rsidRDefault="00EB6A45" w:rsidP="00EB6A45">
      <w:r w:rsidRPr="00EB6A45">
        <w:t>В основу схемы подписи Эль-Гамаля положены задачи дискретного логарифмирования и задача предсказания случайного числа. Если период генератора будет маленьким, можно отследить случайное число k, а зная его можно вычислить и ключ x.</w:t>
      </w:r>
    </w:p>
    <w:p w14:paraId="26235F18" w14:textId="27AC69E9" w:rsidR="007759FD" w:rsidRPr="009B6B6E" w:rsidRDefault="007759FD" w:rsidP="00070198">
      <w:r w:rsidRPr="009B6B6E">
        <w:lastRenderedPageBreak/>
        <w:br w:type="page"/>
      </w:r>
    </w:p>
    <w:p w14:paraId="3536B233" w14:textId="6BFE62D0" w:rsidR="007759FD" w:rsidRDefault="007759FD" w:rsidP="0030169C">
      <w:pPr>
        <w:pStyle w:val="1"/>
        <w:jc w:val="center"/>
      </w:pPr>
      <w:bookmarkStart w:id="5" w:name="_Toc165639286"/>
      <w:r>
        <w:lastRenderedPageBreak/>
        <w:t>Выводы</w:t>
      </w:r>
      <w:bookmarkEnd w:id="5"/>
    </w:p>
    <w:p w14:paraId="456111FA" w14:textId="18C5971E" w:rsidR="0086673D" w:rsidRPr="007105DB" w:rsidRDefault="005550B0" w:rsidP="007105DB">
      <w:r w:rsidRPr="005550B0">
        <w:t xml:space="preserve">В ходе </w:t>
      </w:r>
      <w:r>
        <w:t xml:space="preserve">выполнения лабораторной </w:t>
      </w:r>
      <w:r w:rsidRPr="005550B0">
        <w:t>работы были изучены</w:t>
      </w:r>
      <w:r w:rsidR="00914359" w:rsidRPr="00914359">
        <w:t xml:space="preserve"> </w:t>
      </w:r>
      <w:r w:rsidR="009C3058" w:rsidRPr="009C3058">
        <w:t>протоколы, основанные на задаче дискретного логарифмирования - протоколы Эль-</w:t>
      </w:r>
      <w:proofErr w:type="spellStart"/>
      <w:r w:rsidR="009C3058" w:rsidRPr="009C3058">
        <w:t>Гамаля</w:t>
      </w:r>
      <w:proofErr w:type="spellEnd"/>
      <w:r w:rsidR="009C3058" w:rsidRPr="009C3058">
        <w:t xml:space="preserve">, </w:t>
      </w:r>
      <w:proofErr w:type="spellStart"/>
      <w:r w:rsidR="009C3058" w:rsidRPr="009C3058">
        <w:t>Диффи-Хеллмана</w:t>
      </w:r>
      <w:proofErr w:type="spellEnd"/>
      <w:r w:rsidR="009C3058" w:rsidRPr="009C3058">
        <w:t xml:space="preserve"> и </w:t>
      </w:r>
      <w:proofErr w:type="spellStart"/>
      <w:r w:rsidR="009C3058" w:rsidRPr="009C3058">
        <w:t>Месси-Омуры</w:t>
      </w:r>
      <w:proofErr w:type="spellEnd"/>
      <w:r w:rsidR="009C3058" w:rsidRPr="009C3058">
        <w:t>.</w:t>
      </w:r>
      <w:r w:rsidR="009C3058">
        <w:t xml:space="preserve"> Был реализован протокол</w:t>
      </w:r>
      <w:r w:rsidR="007105DB">
        <w:t xml:space="preserve"> Месси-Омуры</w:t>
      </w:r>
      <w:r w:rsidR="000C0CCB">
        <w:t>.</w:t>
      </w:r>
      <w:r w:rsidR="007105DB">
        <w:t xml:space="preserve"> Возможными уязвимостями в реализации является то, что по итогу точки были не из простой подгруппы, соответственно </w:t>
      </w:r>
      <w:r w:rsidR="007105DB">
        <w:rPr>
          <w:sz w:val="30"/>
          <w:szCs w:val="30"/>
        </w:rPr>
        <w:t xml:space="preserve">нарушитель может извлечь некоторую информацию об открытом тексте, вычислив для шифртекста характер степени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p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i</m:t>
            </m:r>
          </m:sub>
        </m:sSub>
      </m:oMath>
      <w:r w:rsidR="007105DB" w:rsidRPr="007105DB">
        <w:rPr>
          <w:sz w:val="30"/>
          <w:szCs w:val="30"/>
        </w:rPr>
        <w:t xml:space="preserve">. </w:t>
      </w:r>
      <w:r w:rsidR="007105DB">
        <w:rPr>
          <w:sz w:val="30"/>
          <w:szCs w:val="30"/>
        </w:rPr>
        <w:t xml:space="preserve">Также протокол Месси-Омуры уязвим к атаке «человек по середине». Необходимо дополнительно подписывать отправляемые сообщения, </w:t>
      </w:r>
      <w:r w:rsidR="00BC5E91">
        <w:rPr>
          <w:sz w:val="30"/>
          <w:szCs w:val="30"/>
        </w:rPr>
        <w:t>чего в моей программе сделано не было.</w:t>
      </w:r>
    </w:p>
    <w:sectPr w:rsidR="0086673D" w:rsidRPr="007105DB" w:rsidSect="00D60F71">
      <w:footerReference w:type="default" r:id="rId16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4807C" w14:textId="77777777" w:rsidR="00ED1E77" w:rsidRPr="00D60F71" w:rsidRDefault="00ED1E77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18EB895A" w14:textId="77777777" w:rsidR="00ED1E77" w:rsidRPr="00D60F71" w:rsidRDefault="00ED1E77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74C439AE" w14:textId="0F0CCEB5" w:rsidR="00061A51" w:rsidRPr="00C53ADA" w:rsidRDefault="00061A51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0C1526">
          <w:rPr>
            <w:noProof/>
            <w:sz w:val="24"/>
            <w:szCs w:val="24"/>
          </w:rPr>
          <w:t>11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72F99" w14:textId="77777777" w:rsidR="00ED1E77" w:rsidRPr="00D60F71" w:rsidRDefault="00ED1E77" w:rsidP="00D60F71">
      <w:pPr>
        <w:pStyle w:val="ab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18E84091" w14:textId="77777777" w:rsidR="00ED1E77" w:rsidRPr="00D60F71" w:rsidRDefault="00ED1E77" w:rsidP="00D60F71">
      <w:pPr>
        <w:pStyle w:val="ab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4903F0F"/>
    <w:multiLevelType w:val="hybridMultilevel"/>
    <w:tmpl w:val="855475F4"/>
    <w:lvl w:ilvl="0" w:tplc="904E852E">
      <w:start w:val="1"/>
      <w:numFmt w:val="decimal"/>
      <w:pStyle w:val="20"/>
      <w:lvlText w:val="%1)"/>
      <w:lvlJc w:val="left"/>
      <w:pPr>
        <w:ind w:left="1571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57B7E87"/>
    <w:multiLevelType w:val="hybridMultilevel"/>
    <w:tmpl w:val="CC00B76A"/>
    <w:lvl w:ilvl="0" w:tplc="645EC2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0B880339"/>
    <w:multiLevelType w:val="hybridMultilevel"/>
    <w:tmpl w:val="6D8E3BD0"/>
    <w:lvl w:ilvl="0" w:tplc="A740CD8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BF13C30"/>
    <w:multiLevelType w:val="hybridMultilevel"/>
    <w:tmpl w:val="9CC24A7A"/>
    <w:lvl w:ilvl="0" w:tplc="DAC66B0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F153DC8"/>
    <w:multiLevelType w:val="hybridMultilevel"/>
    <w:tmpl w:val="95D458D4"/>
    <w:lvl w:ilvl="0" w:tplc="3BACA08C">
      <w:start w:val="1"/>
      <w:numFmt w:val="decimal"/>
      <w:lvlText w:val="%1)"/>
      <w:lvlJc w:val="left"/>
      <w:pPr>
        <w:ind w:left="1105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B23FFD"/>
    <w:multiLevelType w:val="hybridMultilevel"/>
    <w:tmpl w:val="033690A0"/>
    <w:lvl w:ilvl="0" w:tplc="DAC66B0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D95143B"/>
    <w:multiLevelType w:val="hybridMultilevel"/>
    <w:tmpl w:val="04187652"/>
    <w:lvl w:ilvl="0" w:tplc="CBC272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384440A"/>
    <w:multiLevelType w:val="hybridMultilevel"/>
    <w:tmpl w:val="0A060CA2"/>
    <w:lvl w:ilvl="0" w:tplc="5C1286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4" w15:restartNumberingAfterBreak="0">
    <w:nsid w:val="26FD7A8B"/>
    <w:multiLevelType w:val="hybridMultilevel"/>
    <w:tmpl w:val="ECFAB84E"/>
    <w:lvl w:ilvl="0" w:tplc="6076EF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E896B0D"/>
    <w:multiLevelType w:val="multilevel"/>
    <w:tmpl w:val="2AFEC94E"/>
    <w:lvl w:ilvl="0">
      <w:start w:val="1"/>
      <w:numFmt w:val="decimal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16" w15:restartNumberingAfterBreak="0">
    <w:nsid w:val="30E919AE"/>
    <w:multiLevelType w:val="multilevel"/>
    <w:tmpl w:val="9F90C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5C2B49"/>
    <w:multiLevelType w:val="hybridMultilevel"/>
    <w:tmpl w:val="8A54261C"/>
    <w:lvl w:ilvl="0" w:tplc="2A8EFA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39617D84"/>
    <w:multiLevelType w:val="hybridMultilevel"/>
    <w:tmpl w:val="5B8EDFE4"/>
    <w:lvl w:ilvl="0" w:tplc="56BCD7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2B54EDA"/>
    <w:multiLevelType w:val="hybridMultilevel"/>
    <w:tmpl w:val="6322AAE4"/>
    <w:lvl w:ilvl="0" w:tplc="2BBE7B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452F5364"/>
    <w:multiLevelType w:val="hybridMultilevel"/>
    <w:tmpl w:val="6DF82266"/>
    <w:lvl w:ilvl="0" w:tplc="93A005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F467718"/>
    <w:multiLevelType w:val="hybridMultilevel"/>
    <w:tmpl w:val="59BC1DA8"/>
    <w:lvl w:ilvl="0" w:tplc="FD427D08">
      <w:start w:val="1"/>
      <w:numFmt w:val="decimal"/>
      <w:lvlText w:val="%1.1"/>
      <w:lvlJc w:val="left"/>
      <w:pPr>
        <w:ind w:left="36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2" w15:restartNumberingAfterBreak="0">
    <w:nsid w:val="50506506"/>
    <w:multiLevelType w:val="hybridMultilevel"/>
    <w:tmpl w:val="ED9613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43C4700"/>
    <w:multiLevelType w:val="hybridMultilevel"/>
    <w:tmpl w:val="ED3A5DAA"/>
    <w:lvl w:ilvl="0" w:tplc="FF7496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5D123824"/>
    <w:multiLevelType w:val="hybridMultilevel"/>
    <w:tmpl w:val="62A6F1F0"/>
    <w:lvl w:ilvl="0" w:tplc="4DEA7B0A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6884A27"/>
    <w:multiLevelType w:val="hybridMultilevel"/>
    <w:tmpl w:val="4FCCA136"/>
    <w:lvl w:ilvl="0" w:tplc="0AAA9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8" w15:restartNumberingAfterBreak="0">
    <w:nsid w:val="6B200A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9"/>
  </w:num>
  <w:num w:numId="4">
    <w:abstractNumId w:val="4"/>
  </w:num>
  <w:num w:numId="5">
    <w:abstractNumId w:val="12"/>
  </w:num>
  <w:num w:numId="6">
    <w:abstractNumId w:val="9"/>
  </w:num>
  <w:num w:numId="7">
    <w:abstractNumId w:val="24"/>
  </w:num>
  <w:num w:numId="8">
    <w:abstractNumId w:val="2"/>
  </w:num>
  <w:num w:numId="9">
    <w:abstractNumId w:val="26"/>
  </w:num>
  <w:num w:numId="10">
    <w:abstractNumId w:val="27"/>
  </w:num>
  <w:num w:numId="11">
    <w:abstractNumId w:val="1"/>
  </w:num>
  <w:num w:numId="12">
    <w:abstractNumId w:val="24"/>
    <w:lvlOverride w:ilvl="0">
      <w:startOverride w:val="1"/>
    </w:lvlOverride>
  </w:num>
  <w:num w:numId="13">
    <w:abstractNumId w:val="14"/>
  </w:num>
  <w:num w:numId="14">
    <w:abstractNumId w:val="20"/>
  </w:num>
  <w:num w:numId="15">
    <w:abstractNumId w:val="17"/>
  </w:num>
  <w:num w:numId="16">
    <w:abstractNumId w:val="18"/>
  </w:num>
  <w:num w:numId="17">
    <w:abstractNumId w:val="11"/>
  </w:num>
  <w:num w:numId="18">
    <w:abstractNumId w:val="19"/>
  </w:num>
  <w:num w:numId="19">
    <w:abstractNumId w:val="23"/>
  </w:num>
  <w:num w:numId="20">
    <w:abstractNumId w:val="10"/>
  </w:num>
  <w:num w:numId="21">
    <w:abstractNumId w:val="25"/>
  </w:num>
  <w:num w:numId="22">
    <w:abstractNumId w:val="15"/>
  </w:num>
  <w:num w:numId="23">
    <w:abstractNumId w:val="5"/>
  </w:num>
  <w:num w:numId="24">
    <w:abstractNumId w:val="6"/>
  </w:num>
  <w:num w:numId="25">
    <w:abstractNumId w:val="8"/>
  </w:num>
  <w:num w:numId="26">
    <w:abstractNumId w:val="3"/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2"/>
  </w:num>
  <w:num w:numId="46">
    <w:abstractNumId w:val="2"/>
    <w:lvlOverride w:ilvl="0">
      <w:startOverride w:val="1"/>
    </w:lvlOverride>
  </w:num>
  <w:num w:numId="47">
    <w:abstractNumId w:val="28"/>
  </w:num>
  <w:num w:numId="48">
    <w:abstractNumId w:val="21"/>
  </w:num>
  <w:num w:numId="49">
    <w:abstractNumId w:val="7"/>
  </w:num>
  <w:num w:numId="50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DA"/>
    <w:rsid w:val="000006A5"/>
    <w:rsid w:val="00000772"/>
    <w:rsid w:val="00002AB6"/>
    <w:rsid w:val="000031D2"/>
    <w:rsid w:val="00006318"/>
    <w:rsid w:val="00006CCA"/>
    <w:rsid w:val="0000726D"/>
    <w:rsid w:val="00011264"/>
    <w:rsid w:val="00011470"/>
    <w:rsid w:val="00012BF4"/>
    <w:rsid w:val="00013466"/>
    <w:rsid w:val="00013611"/>
    <w:rsid w:val="00013627"/>
    <w:rsid w:val="00013C42"/>
    <w:rsid w:val="00013FFC"/>
    <w:rsid w:val="0001422E"/>
    <w:rsid w:val="00014392"/>
    <w:rsid w:val="0001573A"/>
    <w:rsid w:val="00016671"/>
    <w:rsid w:val="00017089"/>
    <w:rsid w:val="0001735A"/>
    <w:rsid w:val="00020192"/>
    <w:rsid w:val="00021063"/>
    <w:rsid w:val="00021629"/>
    <w:rsid w:val="00022D64"/>
    <w:rsid w:val="0002439D"/>
    <w:rsid w:val="000243A3"/>
    <w:rsid w:val="00024A02"/>
    <w:rsid w:val="00025242"/>
    <w:rsid w:val="000259EB"/>
    <w:rsid w:val="0002670A"/>
    <w:rsid w:val="00027042"/>
    <w:rsid w:val="00027691"/>
    <w:rsid w:val="00027AAB"/>
    <w:rsid w:val="00030622"/>
    <w:rsid w:val="000306B9"/>
    <w:rsid w:val="000317C4"/>
    <w:rsid w:val="00031B39"/>
    <w:rsid w:val="00032AAB"/>
    <w:rsid w:val="00033B7F"/>
    <w:rsid w:val="00033BC1"/>
    <w:rsid w:val="00033C1C"/>
    <w:rsid w:val="000343AA"/>
    <w:rsid w:val="00034683"/>
    <w:rsid w:val="00034B68"/>
    <w:rsid w:val="00035394"/>
    <w:rsid w:val="00035AB9"/>
    <w:rsid w:val="00035C4C"/>
    <w:rsid w:val="0003691F"/>
    <w:rsid w:val="00036A4F"/>
    <w:rsid w:val="00036F5F"/>
    <w:rsid w:val="00037F3A"/>
    <w:rsid w:val="000408CB"/>
    <w:rsid w:val="00041DC4"/>
    <w:rsid w:val="000431F9"/>
    <w:rsid w:val="00043932"/>
    <w:rsid w:val="000442D2"/>
    <w:rsid w:val="00044801"/>
    <w:rsid w:val="00044C78"/>
    <w:rsid w:val="000452B0"/>
    <w:rsid w:val="00045AEB"/>
    <w:rsid w:val="0004615C"/>
    <w:rsid w:val="00046670"/>
    <w:rsid w:val="00046F72"/>
    <w:rsid w:val="000504B7"/>
    <w:rsid w:val="00050B4E"/>
    <w:rsid w:val="00051095"/>
    <w:rsid w:val="000517AD"/>
    <w:rsid w:val="000525F6"/>
    <w:rsid w:val="00053C7F"/>
    <w:rsid w:val="00054305"/>
    <w:rsid w:val="00054626"/>
    <w:rsid w:val="000549F2"/>
    <w:rsid w:val="00054BBC"/>
    <w:rsid w:val="00054E77"/>
    <w:rsid w:val="000560A6"/>
    <w:rsid w:val="00056B10"/>
    <w:rsid w:val="0005715F"/>
    <w:rsid w:val="000572D5"/>
    <w:rsid w:val="00057554"/>
    <w:rsid w:val="0005759D"/>
    <w:rsid w:val="000576DB"/>
    <w:rsid w:val="000616E5"/>
    <w:rsid w:val="0006172D"/>
    <w:rsid w:val="00061A51"/>
    <w:rsid w:val="00061DA3"/>
    <w:rsid w:val="000629C3"/>
    <w:rsid w:val="0006316E"/>
    <w:rsid w:val="000644D0"/>
    <w:rsid w:val="00065474"/>
    <w:rsid w:val="00065FE7"/>
    <w:rsid w:val="000668D8"/>
    <w:rsid w:val="00067C17"/>
    <w:rsid w:val="00070198"/>
    <w:rsid w:val="00070760"/>
    <w:rsid w:val="00070B5C"/>
    <w:rsid w:val="00070BAF"/>
    <w:rsid w:val="00071D40"/>
    <w:rsid w:val="00073294"/>
    <w:rsid w:val="0007348E"/>
    <w:rsid w:val="000738F0"/>
    <w:rsid w:val="000745E2"/>
    <w:rsid w:val="0007529C"/>
    <w:rsid w:val="00076623"/>
    <w:rsid w:val="00076BDC"/>
    <w:rsid w:val="00077B09"/>
    <w:rsid w:val="000803E6"/>
    <w:rsid w:val="000821D8"/>
    <w:rsid w:val="00083102"/>
    <w:rsid w:val="00083125"/>
    <w:rsid w:val="000833E7"/>
    <w:rsid w:val="000856D7"/>
    <w:rsid w:val="00085FFA"/>
    <w:rsid w:val="000863F7"/>
    <w:rsid w:val="0008730F"/>
    <w:rsid w:val="00087400"/>
    <w:rsid w:val="00090579"/>
    <w:rsid w:val="00091A21"/>
    <w:rsid w:val="00092770"/>
    <w:rsid w:val="00092B44"/>
    <w:rsid w:val="00093357"/>
    <w:rsid w:val="000934C7"/>
    <w:rsid w:val="00093A50"/>
    <w:rsid w:val="00093BF9"/>
    <w:rsid w:val="00094281"/>
    <w:rsid w:val="00094A03"/>
    <w:rsid w:val="00095928"/>
    <w:rsid w:val="0009744E"/>
    <w:rsid w:val="0009757D"/>
    <w:rsid w:val="00097F00"/>
    <w:rsid w:val="000A0189"/>
    <w:rsid w:val="000A0E8E"/>
    <w:rsid w:val="000A195C"/>
    <w:rsid w:val="000A274E"/>
    <w:rsid w:val="000A29AB"/>
    <w:rsid w:val="000A43C2"/>
    <w:rsid w:val="000A4401"/>
    <w:rsid w:val="000A4ACE"/>
    <w:rsid w:val="000A4BB8"/>
    <w:rsid w:val="000A6443"/>
    <w:rsid w:val="000A6557"/>
    <w:rsid w:val="000A663C"/>
    <w:rsid w:val="000A76B8"/>
    <w:rsid w:val="000B13FA"/>
    <w:rsid w:val="000B1564"/>
    <w:rsid w:val="000B1D16"/>
    <w:rsid w:val="000B1F41"/>
    <w:rsid w:val="000B20E3"/>
    <w:rsid w:val="000B2A54"/>
    <w:rsid w:val="000B2DFB"/>
    <w:rsid w:val="000B38AA"/>
    <w:rsid w:val="000B4F9C"/>
    <w:rsid w:val="000B6E5C"/>
    <w:rsid w:val="000B770B"/>
    <w:rsid w:val="000C066B"/>
    <w:rsid w:val="000C0CCB"/>
    <w:rsid w:val="000C0D7D"/>
    <w:rsid w:val="000C1526"/>
    <w:rsid w:val="000C1AF1"/>
    <w:rsid w:val="000C2FC2"/>
    <w:rsid w:val="000C30C5"/>
    <w:rsid w:val="000C40E6"/>
    <w:rsid w:val="000C447D"/>
    <w:rsid w:val="000C4B53"/>
    <w:rsid w:val="000C5087"/>
    <w:rsid w:val="000C7F83"/>
    <w:rsid w:val="000D2809"/>
    <w:rsid w:val="000D362E"/>
    <w:rsid w:val="000D3FB7"/>
    <w:rsid w:val="000D456C"/>
    <w:rsid w:val="000D4FDD"/>
    <w:rsid w:val="000D67C1"/>
    <w:rsid w:val="000D6DDF"/>
    <w:rsid w:val="000D6F8A"/>
    <w:rsid w:val="000D7B35"/>
    <w:rsid w:val="000D7CAD"/>
    <w:rsid w:val="000E036E"/>
    <w:rsid w:val="000E059E"/>
    <w:rsid w:val="000E0D4A"/>
    <w:rsid w:val="000E175D"/>
    <w:rsid w:val="000E1AB6"/>
    <w:rsid w:val="000E1DF2"/>
    <w:rsid w:val="000E2075"/>
    <w:rsid w:val="000E26A4"/>
    <w:rsid w:val="000E3C12"/>
    <w:rsid w:val="000E483E"/>
    <w:rsid w:val="000E49B5"/>
    <w:rsid w:val="000E59A8"/>
    <w:rsid w:val="000E6D23"/>
    <w:rsid w:val="000F16C0"/>
    <w:rsid w:val="000F285E"/>
    <w:rsid w:val="000F294C"/>
    <w:rsid w:val="000F2B30"/>
    <w:rsid w:val="000F2C7C"/>
    <w:rsid w:val="000F2D23"/>
    <w:rsid w:val="000F339E"/>
    <w:rsid w:val="000F475D"/>
    <w:rsid w:val="000F4ED7"/>
    <w:rsid w:val="000F50D8"/>
    <w:rsid w:val="000F6066"/>
    <w:rsid w:val="000F6F73"/>
    <w:rsid w:val="000F7568"/>
    <w:rsid w:val="000F7734"/>
    <w:rsid w:val="00100683"/>
    <w:rsid w:val="00100A22"/>
    <w:rsid w:val="00102614"/>
    <w:rsid w:val="00103668"/>
    <w:rsid w:val="00103D1A"/>
    <w:rsid w:val="0010412D"/>
    <w:rsid w:val="001047D6"/>
    <w:rsid w:val="00104ECC"/>
    <w:rsid w:val="001054A7"/>
    <w:rsid w:val="00105CF8"/>
    <w:rsid w:val="00105FE1"/>
    <w:rsid w:val="00106A38"/>
    <w:rsid w:val="00106CE7"/>
    <w:rsid w:val="00112B53"/>
    <w:rsid w:val="001133CF"/>
    <w:rsid w:val="00113662"/>
    <w:rsid w:val="001143D3"/>
    <w:rsid w:val="00115BA8"/>
    <w:rsid w:val="00115E94"/>
    <w:rsid w:val="00116063"/>
    <w:rsid w:val="001178F0"/>
    <w:rsid w:val="00117C8D"/>
    <w:rsid w:val="001206E2"/>
    <w:rsid w:val="001255CA"/>
    <w:rsid w:val="00125B21"/>
    <w:rsid w:val="00126785"/>
    <w:rsid w:val="00126DEB"/>
    <w:rsid w:val="00126F89"/>
    <w:rsid w:val="001271F2"/>
    <w:rsid w:val="0012726A"/>
    <w:rsid w:val="001303A7"/>
    <w:rsid w:val="001308A5"/>
    <w:rsid w:val="00130DE9"/>
    <w:rsid w:val="00131874"/>
    <w:rsid w:val="0013192C"/>
    <w:rsid w:val="00131E3B"/>
    <w:rsid w:val="00132B4E"/>
    <w:rsid w:val="00133EFC"/>
    <w:rsid w:val="00134BA6"/>
    <w:rsid w:val="00134D8F"/>
    <w:rsid w:val="001362F7"/>
    <w:rsid w:val="00140BD8"/>
    <w:rsid w:val="00142202"/>
    <w:rsid w:val="0014236D"/>
    <w:rsid w:val="001452AA"/>
    <w:rsid w:val="001459CA"/>
    <w:rsid w:val="00145C32"/>
    <w:rsid w:val="00145CBE"/>
    <w:rsid w:val="00145E7B"/>
    <w:rsid w:val="0014787E"/>
    <w:rsid w:val="00147A32"/>
    <w:rsid w:val="00147D12"/>
    <w:rsid w:val="0015021A"/>
    <w:rsid w:val="001516EA"/>
    <w:rsid w:val="00151827"/>
    <w:rsid w:val="00151BEC"/>
    <w:rsid w:val="00151FAF"/>
    <w:rsid w:val="00152CAB"/>
    <w:rsid w:val="00152EC0"/>
    <w:rsid w:val="00154353"/>
    <w:rsid w:val="00154844"/>
    <w:rsid w:val="00154E9D"/>
    <w:rsid w:val="00154F67"/>
    <w:rsid w:val="00155DDF"/>
    <w:rsid w:val="00155F13"/>
    <w:rsid w:val="00156599"/>
    <w:rsid w:val="0015690E"/>
    <w:rsid w:val="00156C64"/>
    <w:rsid w:val="001572BE"/>
    <w:rsid w:val="00157CA3"/>
    <w:rsid w:val="00160AAA"/>
    <w:rsid w:val="00160CFD"/>
    <w:rsid w:val="001615C6"/>
    <w:rsid w:val="001616F2"/>
    <w:rsid w:val="00162375"/>
    <w:rsid w:val="0016313B"/>
    <w:rsid w:val="00163B84"/>
    <w:rsid w:val="00163C9A"/>
    <w:rsid w:val="001647C3"/>
    <w:rsid w:val="001660D0"/>
    <w:rsid w:val="00166463"/>
    <w:rsid w:val="00166854"/>
    <w:rsid w:val="00166DA5"/>
    <w:rsid w:val="0016714D"/>
    <w:rsid w:val="00167409"/>
    <w:rsid w:val="00167526"/>
    <w:rsid w:val="00167CE2"/>
    <w:rsid w:val="00170EAD"/>
    <w:rsid w:val="00171995"/>
    <w:rsid w:val="00171E43"/>
    <w:rsid w:val="00173568"/>
    <w:rsid w:val="00173734"/>
    <w:rsid w:val="00173783"/>
    <w:rsid w:val="00176200"/>
    <w:rsid w:val="001779DE"/>
    <w:rsid w:val="00177E27"/>
    <w:rsid w:val="00180887"/>
    <w:rsid w:val="00180A22"/>
    <w:rsid w:val="00180ED0"/>
    <w:rsid w:val="0018125F"/>
    <w:rsid w:val="00181982"/>
    <w:rsid w:val="00181BF0"/>
    <w:rsid w:val="00181E6B"/>
    <w:rsid w:val="00183A3B"/>
    <w:rsid w:val="001842F8"/>
    <w:rsid w:val="00184658"/>
    <w:rsid w:val="00185F5E"/>
    <w:rsid w:val="00186905"/>
    <w:rsid w:val="00187BFC"/>
    <w:rsid w:val="00187C2E"/>
    <w:rsid w:val="00187E31"/>
    <w:rsid w:val="00187FD5"/>
    <w:rsid w:val="001902C2"/>
    <w:rsid w:val="00190D2D"/>
    <w:rsid w:val="0019309B"/>
    <w:rsid w:val="001930A5"/>
    <w:rsid w:val="0019348C"/>
    <w:rsid w:val="00194325"/>
    <w:rsid w:val="001947DE"/>
    <w:rsid w:val="0019576B"/>
    <w:rsid w:val="00195B5D"/>
    <w:rsid w:val="00195E3C"/>
    <w:rsid w:val="00197578"/>
    <w:rsid w:val="00197884"/>
    <w:rsid w:val="00197F5C"/>
    <w:rsid w:val="001A0B62"/>
    <w:rsid w:val="001A1DC1"/>
    <w:rsid w:val="001A210D"/>
    <w:rsid w:val="001A222F"/>
    <w:rsid w:val="001A30A3"/>
    <w:rsid w:val="001A36E0"/>
    <w:rsid w:val="001A398D"/>
    <w:rsid w:val="001A41E1"/>
    <w:rsid w:val="001A5A9C"/>
    <w:rsid w:val="001A5ACC"/>
    <w:rsid w:val="001A6854"/>
    <w:rsid w:val="001A7507"/>
    <w:rsid w:val="001A7746"/>
    <w:rsid w:val="001B031D"/>
    <w:rsid w:val="001B11FF"/>
    <w:rsid w:val="001B1505"/>
    <w:rsid w:val="001B1B03"/>
    <w:rsid w:val="001B2B0F"/>
    <w:rsid w:val="001B3233"/>
    <w:rsid w:val="001B32F7"/>
    <w:rsid w:val="001B33D5"/>
    <w:rsid w:val="001B5B8D"/>
    <w:rsid w:val="001B5EA8"/>
    <w:rsid w:val="001B6374"/>
    <w:rsid w:val="001B63BE"/>
    <w:rsid w:val="001B6667"/>
    <w:rsid w:val="001B7648"/>
    <w:rsid w:val="001B7B6F"/>
    <w:rsid w:val="001C0215"/>
    <w:rsid w:val="001C0574"/>
    <w:rsid w:val="001C078D"/>
    <w:rsid w:val="001C205D"/>
    <w:rsid w:val="001C246D"/>
    <w:rsid w:val="001C2610"/>
    <w:rsid w:val="001C2787"/>
    <w:rsid w:val="001C36C8"/>
    <w:rsid w:val="001C3DBE"/>
    <w:rsid w:val="001C4868"/>
    <w:rsid w:val="001C4B2B"/>
    <w:rsid w:val="001C590D"/>
    <w:rsid w:val="001C6033"/>
    <w:rsid w:val="001C67D9"/>
    <w:rsid w:val="001C76EB"/>
    <w:rsid w:val="001D0322"/>
    <w:rsid w:val="001D0F5B"/>
    <w:rsid w:val="001D24AC"/>
    <w:rsid w:val="001D31FF"/>
    <w:rsid w:val="001D3407"/>
    <w:rsid w:val="001D39DB"/>
    <w:rsid w:val="001D3BC4"/>
    <w:rsid w:val="001D3FCD"/>
    <w:rsid w:val="001D554A"/>
    <w:rsid w:val="001D5E65"/>
    <w:rsid w:val="001D63A4"/>
    <w:rsid w:val="001E04F1"/>
    <w:rsid w:val="001E0661"/>
    <w:rsid w:val="001E0C1F"/>
    <w:rsid w:val="001E0DBA"/>
    <w:rsid w:val="001E1AF2"/>
    <w:rsid w:val="001E301D"/>
    <w:rsid w:val="001E49D1"/>
    <w:rsid w:val="001E530A"/>
    <w:rsid w:val="001E5B4D"/>
    <w:rsid w:val="001E5D4F"/>
    <w:rsid w:val="001E5DB8"/>
    <w:rsid w:val="001E69B4"/>
    <w:rsid w:val="001E6E38"/>
    <w:rsid w:val="001E7B81"/>
    <w:rsid w:val="001E7DAD"/>
    <w:rsid w:val="001E7DE2"/>
    <w:rsid w:val="001E7F20"/>
    <w:rsid w:val="001F12D6"/>
    <w:rsid w:val="001F1A9A"/>
    <w:rsid w:val="001F29ED"/>
    <w:rsid w:val="001F3E14"/>
    <w:rsid w:val="001F4699"/>
    <w:rsid w:val="001F7A54"/>
    <w:rsid w:val="001F7FC4"/>
    <w:rsid w:val="0020070E"/>
    <w:rsid w:val="00200963"/>
    <w:rsid w:val="00201378"/>
    <w:rsid w:val="00202D85"/>
    <w:rsid w:val="00204123"/>
    <w:rsid w:val="00206E5A"/>
    <w:rsid w:val="0020705F"/>
    <w:rsid w:val="00207C18"/>
    <w:rsid w:val="00207D58"/>
    <w:rsid w:val="002101EE"/>
    <w:rsid w:val="002108B4"/>
    <w:rsid w:val="00211082"/>
    <w:rsid w:val="00212AA3"/>
    <w:rsid w:val="002132D6"/>
    <w:rsid w:val="002155D3"/>
    <w:rsid w:val="00215B3A"/>
    <w:rsid w:val="002171E1"/>
    <w:rsid w:val="002175A3"/>
    <w:rsid w:val="002179FE"/>
    <w:rsid w:val="00217A35"/>
    <w:rsid w:val="00217B78"/>
    <w:rsid w:val="00217BAF"/>
    <w:rsid w:val="0022058F"/>
    <w:rsid w:val="00220638"/>
    <w:rsid w:val="00220CE7"/>
    <w:rsid w:val="00221D1D"/>
    <w:rsid w:val="00222E9B"/>
    <w:rsid w:val="0022456B"/>
    <w:rsid w:val="00224CEF"/>
    <w:rsid w:val="0022510F"/>
    <w:rsid w:val="00225AC9"/>
    <w:rsid w:val="00225B79"/>
    <w:rsid w:val="0022626B"/>
    <w:rsid w:val="00227654"/>
    <w:rsid w:val="0023080B"/>
    <w:rsid w:val="002320AB"/>
    <w:rsid w:val="002320F7"/>
    <w:rsid w:val="002321E8"/>
    <w:rsid w:val="00232A13"/>
    <w:rsid w:val="00233359"/>
    <w:rsid w:val="00235201"/>
    <w:rsid w:val="002358BD"/>
    <w:rsid w:val="00236086"/>
    <w:rsid w:val="002365F7"/>
    <w:rsid w:val="0023793D"/>
    <w:rsid w:val="00237FDC"/>
    <w:rsid w:val="0024479C"/>
    <w:rsid w:val="0024489F"/>
    <w:rsid w:val="00244DB7"/>
    <w:rsid w:val="00244DEE"/>
    <w:rsid w:val="00244F71"/>
    <w:rsid w:val="00245487"/>
    <w:rsid w:val="00245854"/>
    <w:rsid w:val="00246372"/>
    <w:rsid w:val="00246684"/>
    <w:rsid w:val="00251286"/>
    <w:rsid w:val="002523BB"/>
    <w:rsid w:val="002523D2"/>
    <w:rsid w:val="002527F9"/>
    <w:rsid w:val="0025291C"/>
    <w:rsid w:val="0025334A"/>
    <w:rsid w:val="002534B2"/>
    <w:rsid w:val="00253DB3"/>
    <w:rsid w:val="00256245"/>
    <w:rsid w:val="002562B1"/>
    <w:rsid w:val="00256A4E"/>
    <w:rsid w:val="00257257"/>
    <w:rsid w:val="00257698"/>
    <w:rsid w:val="00257930"/>
    <w:rsid w:val="0026035E"/>
    <w:rsid w:val="00260E9B"/>
    <w:rsid w:val="0026156C"/>
    <w:rsid w:val="00262385"/>
    <w:rsid w:val="00262743"/>
    <w:rsid w:val="00262862"/>
    <w:rsid w:val="00262E98"/>
    <w:rsid w:val="002630D7"/>
    <w:rsid w:val="0026348E"/>
    <w:rsid w:val="002643F4"/>
    <w:rsid w:val="002650F8"/>
    <w:rsid w:val="00265444"/>
    <w:rsid w:val="002654D7"/>
    <w:rsid w:val="0026569F"/>
    <w:rsid w:val="00266AB1"/>
    <w:rsid w:val="002706CB"/>
    <w:rsid w:val="002717A5"/>
    <w:rsid w:val="002723A4"/>
    <w:rsid w:val="002729AE"/>
    <w:rsid w:val="00274F92"/>
    <w:rsid w:val="002753F3"/>
    <w:rsid w:val="002761D5"/>
    <w:rsid w:val="002770FD"/>
    <w:rsid w:val="00280CBB"/>
    <w:rsid w:val="002821D6"/>
    <w:rsid w:val="00282303"/>
    <w:rsid w:val="00282C7D"/>
    <w:rsid w:val="00282DD4"/>
    <w:rsid w:val="00282F3A"/>
    <w:rsid w:val="0028314A"/>
    <w:rsid w:val="002836D9"/>
    <w:rsid w:val="00283CDB"/>
    <w:rsid w:val="002841FF"/>
    <w:rsid w:val="0028424B"/>
    <w:rsid w:val="0028550A"/>
    <w:rsid w:val="0028626C"/>
    <w:rsid w:val="00287C43"/>
    <w:rsid w:val="00290211"/>
    <w:rsid w:val="002908FB"/>
    <w:rsid w:val="00291668"/>
    <w:rsid w:val="0029280E"/>
    <w:rsid w:val="00292D55"/>
    <w:rsid w:val="00292DEC"/>
    <w:rsid w:val="002954B4"/>
    <w:rsid w:val="00296046"/>
    <w:rsid w:val="0029783A"/>
    <w:rsid w:val="00297E27"/>
    <w:rsid w:val="002A0599"/>
    <w:rsid w:val="002A26C6"/>
    <w:rsid w:val="002A280D"/>
    <w:rsid w:val="002A310C"/>
    <w:rsid w:val="002A39D1"/>
    <w:rsid w:val="002A4AF0"/>
    <w:rsid w:val="002A4D2B"/>
    <w:rsid w:val="002A501A"/>
    <w:rsid w:val="002A5043"/>
    <w:rsid w:val="002A51E3"/>
    <w:rsid w:val="002A570F"/>
    <w:rsid w:val="002A5E1D"/>
    <w:rsid w:val="002A6522"/>
    <w:rsid w:val="002A790D"/>
    <w:rsid w:val="002A7B9F"/>
    <w:rsid w:val="002B1830"/>
    <w:rsid w:val="002B2E65"/>
    <w:rsid w:val="002B3206"/>
    <w:rsid w:val="002B4AEE"/>
    <w:rsid w:val="002B4CDC"/>
    <w:rsid w:val="002B5440"/>
    <w:rsid w:val="002B5E8E"/>
    <w:rsid w:val="002C0761"/>
    <w:rsid w:val="002C0FEF"/>
    <w:rsid w:val="002C1BC6"/>
    <w:rsid w:val="002C22F1"/>
    <w:rsid w:val="002C2CA4"/>
    <w:rsid w:val="002C2EA3"/>
    <w:rsid w:val="002C3223"/>
    <w:rsid w:val="002C47DD"/>
    <w:rsid w:val="002C7D29"/>
    <w:rsid w:val="002D1672"/>
    <w:rsid w:val="002D1693"/>
    <w:rsid w:val="002D19DB"/>
    <w:rsid w:val="002D1BA9"/>
    <w:rsid w:val="002D3615"/>
    <w:rsid w:val="002D581D"/>
    <w:rsid w:val="002D5918"/>
    <w:rsid w:val="002D5C58"/>
    <w:rsid w:val="002D7C97"/>
    <w:rsid w:val="002D7CFC"/>
    <w:rsid w:val="002E03AD"/>
    <w:rsid w:val="002E0428"/>
    <w:rsid w:val="002E053C"/>
    <w:rsid w:val="002E0731"/>
    <w:rsid w:val="002E078D"/>
    <w:rsid w:val="002E10C0"/>
    <w:rsid w:val="002E1AC1"/>
    <w:rsid w:val="002E2C2B"/>
    <w:rsid w:val="002E373A"/>
    <w:rsid w:val="002E3EC9"/>
    <w:rsid w:val="002E49B9"/>
    <w:rsid w:val="002E529C"/>
    <w:rsid w:val="002E6969"/>
    <w:rsid w:val="002E6AA1"/>
    <w:rsid w:val="002E6FC1"/>
    <w:rsid w:val="002F0EF9"/>
    <w:rsid w:val="002F0FC1"/>
    <w:rsid w:val="002F215D"/>
    <w:rsid w:val="002F41DC"/>
    <w:rsid w:val="002F47C8"/>
    <w:rsid w:val="002F4901"/>
    <w:rsid w:val="002F6741"/>
    <w:rsid w:val="002F68DC"/>
    <w:rsid w:val="002F697E"/>
    <w:rsid w:val="002F6C98"/>
    <w:rsid w:val="002F7613"/>
    <w:rsid w:val="002F76A1"/>
    <w:rsid w:val="003000DB"/>
    <w:rsid w:val="00300C4A"/>
    <w:rsid w:val="0030169C"/>
    <w:rsid w:val="0030272A"/>
    <w:rsid w:val="00302DAE"/>
    <w:rsid w:val="00302DBD"/>
    <w:rsid w:val="00303488"/>
    <w:rsid w:val="0030382E"/>
    <w:rsid w:val="00303850"/>
    <w:rsid w:val="003040DC"/>
    <w:rsid w:val="003064E4"/>
    <w:rsid w:val="00306BB6"/>
    <w:rsid w:val="0030701A"/>
    <w:rsid w:val="00311915"/>
    <w:rsid w:val="00312B77"/>
    <w:rsid w:val="00312D93"/>
    <w:rsid w:val="00312FAB"/>
    <w:rsid w:val="0031480E"/>
    <w:rsid w:val="0031558A"/>
    <w:rsid w:val="00315AB5"/>
    <w:rsid w:val="00315B6D"/>
    <w:rsid w:val="00316F8D"/>
    <w:rsid w:val="00321E60"/>
    <w:rsid w:val="003238A4"/>
    <w:rsid w:val="00324223"/>
    <w:rsid w:val="00325AA8"/>
    <w:rsid w:val="00325D84"/>
    <w:rsid w:val="003263EE"/>
    <w:rsid w:val="00326C19"/>
    <w:rsid w:val="00327A23"/>
    <w:rsid w:val="00327D97"/>
    <w:rsid w:val="00327FF1"/>
    <w:rsid w:val="00331D1E"/>
    <w:rsid w:val="0033307B"/>
    <w:rsid w:val="0033419F"/>
    <w:rsid w:val="00334E2C"/>
    <w:rsid w:val="003356F8"/>
    <w:rsid w:val="003359CA"/>
    <w:rsid w:val="00337017"/>
    <w:rsid w:val="00337B51"/>
    <w:rsid w:val="00337C86"/>
    <w:rsid w:val="00337E06"/>
    <w:rsid w:val="00340C7E"/>
    <w:rsid w:val="00340E09"/>
    <w:rsid w:val="00340E57"/>
    <w:rsid w:val="00340FF6"/>
    <w:rsid w:val="0034359D"/>
    <w:rsid w:val="0034390F"/>
    <w:rsid w:val="00343A64"/>
    <w:rsid w:val="00343C44"/>
    <w:rsid w:val="0034435C"/>
    <w:rsid w:val="0034479C"/>
    <w:rsid w:val="0034564C"/>
    <w:rsid w:val="00345914"/>
    <w:rsid w:val="00345928"/>
    <w:rsid w:val="00345AA1"/>
    <w:rsid w:val="003479B6"/>
    <w:rsid w:val="00347A05"/>
    <w:rsid w:val="00351308"/>
    <w:rsid w:val="003519A8"/>
    <w:rsid w:val="00351B1B"/>
    <w:rsid w:val="00353052"/>
    <w:rsid w:val="00353231"/>
    <w:rsid w:val="00353380"/>
    <w:rsid w:val="00354B55"/>
    <w:rsid w:val="00354F16"/>
    <w:rsid w:val="00355241"/>
    <w:rsid w:val="003552A8"/>
    <w:rsid w:val="00355613"/>
    <w:rsid w:val="00356EDA"/>
    <w:rsid w:val="003579CF"/>
    <w:rsid w:val="00360525"/>
    <w:rsid w:val="003609A4"/>
    <w:rsid w:val="00360C38"/>
    <w:rsid w:val="00362648"/>
    <w:rsid w:val="00363921"/>
    <w:rsid w:val="00363BBF"/>
    <w:rsid w:val="0036446D"/>
    <w:rsid w:val="00364F8F"/>
    <w:rsid w:val="0036514F"/>
    <w:rsid w:val="00365178"/>
    <w:rsid w:val="003663CB"/>
    <w:rsid w:val="00370A46"/>
    <w:rsid w:val="0037140E"/>
    <w:rsid w:val="003717FD"/>
    <w:rsid w:val="00371CEA"/>
    <w:rsid w:val="00373A16"/>
    <w:rsid w:val="00373C48"/>
    <w:rsid w:val="0037417C"/>
    <w:rsid w:val="00374504"/>
    <w:rsid w:val="00374947"/>
    <w:rsid w:val="00374F67"/>
    <w:rsid w:val="003764FE"/>
    <w:rsid w:val="00376771"/>
    <w:rsid w:val="003769D5"/>
    <w:rsid w:val="003772C2"/>
    <w:rsid w:val="003776EE"/>
    <w:rsid w:val="00377D42"/>
    <w:rsid w:val="00380804"/>
    <w:rsid w:val="00381086"/>
    <w:rsid w:val="00381587"/>
    <w:rsid w:val="00381FDF"/>
    <w:rsid w:val="00382EEE"/>
    <w:rsid w:val="003830DE"/>
    <w:rsid w:val="00383732"/>
    <w:rsid w:val="00383C19"/>
    <w:rsid w:val="00383C40"/>
    <w:rsid w:val="00383E5A"/>
    <w:rsid w:val="00384EC7"/>
    <w:rsid w:val="00384ECC"/>
    <w:rsid w:val="00387AF7"/>
    <w:rsid w:val="003903B8"/>
    <w:rsid w:val="00390454"/>
    <w:rsid w:val="003904E0"/>
    <w:rsid w:val="0039052C"/>
    <w:rsid w:val="00391ADB"/>
    <w:rsid w:val="00393379"/>
    <w:rsid w:val="003938BA"/>
    <w:rsid w:val="00393A9F"/>
    <w:rsid w:val="00394CD7"/>
    <w:rsid w:val="00395053"/>
    <w:rsid w:val="00395E78"/>
    <w:rsid w:val="00396B58"/>
    <w:rsid w:val="003A07EB"/>
    <w:rsid w:val="003A0D4F"/>
    <w:rsid w:val="003A1DA0"/>
    <w:rsid w:val="003A290D"/>
    <w:rsid w:val="003A35ED"/>
    <w:rsid w:val="003A4696"/>
    <w:rsid w:val="003A5333"/>
    <w:rsid w:val="003A79AF"/>
    <w:rsid w:val="003A7A34"/>
    <w:rsid w:val="003B0003"/>
    <w:rsid w:val="003B086C"/>
    <w:rsid w:val="003B0C81"/>
    <w:rsid w:val="003B11F4"/>
    <w:rsid w:val="003B1CB3"/>
    <w:rsid w:val="003B2153"/>
    <w:rsid w:val="003B2DAB"/>
    <w:rsid w:val="003B2FB0"/>
    <w:rsid w:val="003B3683"/>
    <w:rsid w:val="003B3DE0"/>
    <w:rsid w:val="003B3EB7"/>
    <w:rsid w:val="003B4501"/>
    <w:rsid w:val="003B5D1A"/>
    <w:rsid w:val="003B6001"/>
    <w:rsid w:val="003B66B3"/>
    <w:rsid w:val="003B7418"/>
    <w:rsid w:val="003B7828"/>
    <w:rsid w:val="003B7AF2"/>
    <w:rsid w:val="003B7BF7"/>
    <w:rsid w:val="003C0789"/>
    <w:rsid w:val="003C218B"/>
    <w:rsid w:val="003C273C"/>
    <w:rsid w:val="003C299F"/>
    <w:rsid w:val="003C34BC"/>
    <w:rsid w:val="003C361E"/>
    <w:rsid w:val="003C4676"/>
    <w:rsid w:val="003C498B"/>
    <w:rsid w:val="003C6530"/>
    <w:rsid w:val="003C723F"/>
    <w:rsid w:val="003C7415"/>
    <w:rsid w:val="003C7AE5"/>
    <w:rsid w:val="003C7DA0"/>
    <w:rsid w:val="003D0056"/>
    <w:rsid w:val="003D0CF4"/>
    <w:rsid w:val="003D1192"/>
    <w:rsid w:val="003D2B3C"/>
    <w:rsid w:val="003D66C5"/>
    <w:rsid w:val="003D694B"/>
    <w:rsid w:val="003D7706"/>
    <w:rsid w:val="003D78DD"/>
    <w:rsid w:val="003D7F95"/>
    <w:rsid w:val="003E1E15"/>
    <w:rsid w:val="003E1E8A"/>
    <w:rsid w:val="003E2253"/>
    <w:rsid w:val="003E2A79"/>
    <w:rsid w:val="003E4029"/>
    <w:rsid w:val="003E4132"/>
    <w:rsid w:val="003E4684"/>
    <w:rsid w:val="003E48D0"/>
    <w:rsid w:val="003E4C7B"/>
    <w:rsid w:val="003E50ED"/>
    <w:rsid w:val="003E539C"/>
    <w:rsid w:val="003E5C43"/>
    <w:rsid w:val="003E6509"/>
    <w:rsid w:val="003E6BFF"/>
    <w:rsid w:val="003E6C2F"/>
    <w:rsid w:val="003E6DCA"/>
    <w:rsid w:val="003E782F"/>
    <w:rsid w:val="003E7CE8"/>
    <w:rsid w:val="003F065A"/>
    <w:rsid w:val="003F1597"/>
    <w:rsid w:val="003F2344"/>
    <w:rsid w:val="003F279F"/>
    <w:rsid w:val="003F2C30"/>
    <w:rsid w:val="003F2FD2"/>
    <w:rsid w:val="003F41D5"/>
    <w:rsid w:val="003F4CCD"/>
    <w:rsid w:val="003F53AA"/>
    <w:rsid w:val="003F5745"/>
    <w:rsid w:val="003F7D7C"/>
    <w:rsid w:val="00400E58"/>
    <w:rsid w:val="00401376"/>
    <w:rsid w:val="00401B97"/>
    <w:rsid w:val="00404B74"/>
    <w:rsid w:val="004065C9"/>
    <w:rsid w:val="0040671E"/>
    <w:rsid w:val="004073F2"/>
    <w:rsid w:val="004100E8"/>
    <w:rsid w:val="004108BE"/>
    <w:rsid w:val="00410B4A"/>
    <w:rsid w:val="00410F25"/>
    <w:rsid w:val="00411093"/>
    <w:rsid w:val="0041135F"/>
    <w:rsid w:val="004121EA"/>
    <w:rsid w:val="00413294"/>
    <w:rsid w:val="00413355"/>
    <w:rsid w:val="00413828"/>
    <w:rsid w:val="0041449A"/>
    <w:rsid w:val="0041456D"/>
    <w:rsid w:val="00414706"/>
    <w:rsid w:val="0041472A"/>
    <w:rsid w:val="00415494"/>
    <w:rsid w:val="004156CB"/>
    <w:rsid w:val="00416065"/>
    <w:rsid w:val="00416AA1"/>
    <w:rsid w:val="004172BD"/>
    <w:rsid w:val="00417F61"/>
    <w:rsid w:val="004200F8"/>
    <w:rsid w:val="00420C5C"/>
    <w:rsid w:val="00421F41"/>
    <w:rsid w:val="0042297B"/>
    <w:rsid w:val="00422C62"/>
    <w:rsid w:val="0042317C"/>
    <w:rsid w:val="00423824"/>
    <w:rsid w:val="00423AE5"/>
    <w:rsid w:val="00423E22"/>
    <w:rsid w:val="00424379"/>
    <w:rsid w:val="0042480F"/>
    <w:rsid w:val="00424D56"/>
    <w:rsid w:val="004250D7"/>
    <w:rsid w:val="0042664C"/>
    <w:rsid w:val="00426661"/>
    <w:rsid w:val="00426B75"/>
    <w:rsid w:val="004300E3"/>
    <w:rsid w:val="00430C9D"/>
    <w:rsid w:val="00431B69"/>
    <w:rsid w:val="00431E33"/>
    <w:rsid w:val="00431F4D"/>
    <w:rsid w:val="00432A10"/>
    <w:rsid w:val="00433E58"/>
    <w:rsid w:val="00433E89"/>
    <w:rsid w:val="00434922"/>
    <w:rsid w:val="004354F6"/>
    <w:rsid w:val="0043586F"/>
    <w:rsid w:val="00436003"/>
    <w:rsid w:val="00436443"/>
    <w:rsid w:val="00436797"/>
    <w:rsid w:val="00436CBB"/>
    <w:rsid w:val="004371EF"/>
    <w:rsid w:val="0043771D"/>
    <w:rsid w:val="004416B6"/>
    <w:rsid w:val="004428E8"/>
    <w:rsid w:val="00442DDF"/>
    <w:rsid w:val="00443C7F"/>
    <w:rsid w:val="00444BBA"/>
    <w:rsid w:val="004452B7"/>
    <w:rsid w:val="00445772"/>
    <w:rsid w:val="00445BBF"/>
    <w:rsid w:val="00446964"/>
    <w:rsid w:val="00447142"/>
    <w:rsid w:val="004473D6"/>
    <w:rsid w:val="004474BA"/>
    <w:rsid w:val="00447997"/>
    <w:rsid w:val="00447AE8"/>
    <w:rsid w:val="00447DEF"/>
    <w:rsid w:val="0045013C"/>
    <w:rsid w:val="004508B0"/>
    <w:rsid w:val="00450BE0"/>
    <w:rsid w:val="00450DD3"/>
    <w:rsid w:val="00451849"/>
    <w:rsid w:val="00451C08"/>
    <w:rsid w:val="0045397B"/>
    <w:rsid w:val="00454302"/>
    <w:rsid w:val="00454538"/>
    <w:rsid w:val="00454BF8"/>
    <w:rsid w:val="00455183"/>
    <w:rsid w:val="00456E0E"/>
    <w:rsid w:val="004605EC"/>
    <w:rsid w:val="00460D37"/>
    <w:rsid w:val="00461A64"/>
    <w:rsid w:val="00461C8F"/>
    <w:rsid w:val="00462A93"/>
    <w:rsid w:val="00462C4C"/>
    <w:rsid w:val="00462C59"/>
    <w:rsid w:val="00463D99"/>
    <w:rsid w:val="0046417B"/>
    <w:rsid w:val="00464E3F"/>
    <w:rsid w:val="00465F9E"/>
    <w:rsid w:val="00467704"/>
    <w:rsid w:val="00470E0F"/>
    <w:rsid w:val="00471AAA"/>
    <w:rsid w:val="00471C91"/>
    <w:rsid w:val="00472416"/>
    <w:rsid w:val="00472493"/>
    <w:rsid w:val="00472A3A"/>
    <w:rsid w:val="00473DAB"/>
    <w:rsid w:val="0047436C"/>
    <w:rsid w:val="004753D7"/>
    <w:rsid w:val="00475A79"/>
    <w:rsid w:val="00475C3D"/>
    <w:rsid w:val="00476BA1"/>
    <w:rsid w:val="00477078"/>
    <w:rsid w:val="00477EA6"/>
    <w:rsid w:val="004801CB"/>
    <w:rsid w:val="00480574"/>
    <w:rsid w:val="00481167"/>
    <w:rsid w:val="0048122C"/>
    <w:rsid w:val="00481AB9"/>
    <w:rsid w:val="00482146"/>
    <w:rsid w:val="0048258D"/>
    <w:rsid w:val="004825A3"/>
    <w:rsid w:val="004829D1"/>
    <w:rsid w:val="00482C0D"/>
    <w:rsid w:val="0048316D"/>
    <w:rsid w:val="00483F21"/>
    <w:rsid w:val="00484273"/>
    <w:rsid w:val="0048477E"/>
    <w:rsid w:val="00484DCB"/>
    <w:rsid w:val="00484F27"/>
    <w:rsid w:val="004851FD"/>
    <w:rsid w:val="00485AFD"/>
    <w:rsid w:val="00485BB9"/>
    <w:rsid w:val="00486005"/>
    <w:rsid w:val="00486582"/>
    <w:rsid w:val="00486790"/>
    <w:rsid w:val="004879D2"/>
    <w:rsid w:val="0049052D"/>
    <w:rsid w:val="00490D6B"/>
    <w:rsid w:val="0049124E"/>
    <w:rsid w:val="00491379"/>
    <w:rsid w:val="004929A6"/>
    <w:rsid w:val="00492B34"/>
    <w:rsid w:val="00492D9E"/>
    <w:rsid w:val="0049312B"/>
    <w:rsid w:val="0049349A"/>
    <w:rsid w:val="00493BD1"/>
    <w:rsid w:val="004949B8"/>
    <w:rsid w:val="00496C63"/>
    <w:rsid w:val="00497ABB"/>
    <w:rsid w:val="00497C0B"/>
    <w:rsid w:val="00497C84"/>
    <w:rsid w:val="00497F6F"/>
    <w:rsid w:val="004A1B33"/>
    <w:rsid w:val="004A1D02"/>
    <w:rsid w:val="004A477A"/>
    <w:rsid w:val="004A4910"/>
    <w:rsid w:val="004A514F"/>
    <w:rsid w:val="004A5182"/>
    <w:rsid w:val="004A55DB"/>
    <w:rsid w:val="004A60D3"/>
    <w:rsid w:val="004A60D6"/>
    <w:rsid w:val="004A6101"/>
    <w:rsid w:val="004A681A"/>
    <w:rsid w:val="004A6C06"/>
    <w:rsid w:val="004A7A8F"/>
    <w:rsid w:val="004A7E02"/>
    <w:rsid w:val="004B036A"/>
    <w:rsid w:val="004B2627"/>
    <w:rsid w:val="004B37E8"/>
    <w:rsid w:val="004B4F67"/>
    <w:rsid w:val="004B5CD2"/>
    <w:rsid w:val="004B633D"/>
    <w:rsid w:val="004B6420"/>
    <w:rsid w:val="004B6475"/>
    <w:rsid w:val="004B6AE9"/>
    <w:rsid w:val="004B6E79"/>
    <w:rsid w:val="004B7091"/>
    <w:rsid w:val="004C0098"/>
    <w:rsid w:val="004C0119"/>
    <w:rsid w:val="004C0505"/>
    <w:rsid w:val="004C1454"/>
    <w:rsid w:val="004C204A"/>
    <w:rsid w:val="004C228D"/>
    <w:rsid w:val="004C2789"/>
    <w:rsid w:val="004C32CB"/>
    <w:rsid w:val="004C4112"/>
    <w:rsid w:val="004C5346"/>
    <w:rsid w:val="004C7AA4"/>
    <w:rsid w:val="004D0539"/>
    <w:rsid w:val="004D1468"/>
    <w:rsid w:val="004D20F8"/>
    <w:rsid w:val="004D2B63"/>
    <w:rsid w:val="004D382B"/>
    <w:rsid w:val="004D4CF1"/>
    <w:rsid w:val="004D5314"/>
    <w:rsid w:val="004D53D6"/>
    <w:rsid w:val="004D5951"/>
    <w:rsid w:val="004D5B7B"/>
    <w:rsid w:val="004D6482"/>
    <w:rsid w:val="004D6EA6"/>
    <w:rsid w:val="004D7B43"/>
    <w:rsid w:val="004E2EEA"/>
    <w:rsid w:val="004E325F"/>
    <w:rsid w:val="004E52DF"/>
    <w:rsid w:val="004E6314"/>
    <w:rsid w:val="004E66B6"/>
    <w:rsid w:val="004E66CC"/>
    <w:rsid w:val="004E6836"/>
    <w:rsid w:val="004E6CA2"/>
    <w:rsid w:val="004F067C"/>
    <w:rsid w:val="004F0F1A"/>
    <w:rsid w:val="004F157F"/>
    <w:rsid w:val="004F2A89"/>
    <w:rsid w:val="004F2E45"/>
    <w:rsid w:val="004F4B7B"/>
    <w:rsid w:val="004F5BD5"/>
    <w:rsid w:val="004F7F88"/>
    <w:rsid w:val="005000B7"/>
    <w:rsid w:val="005005E8"/>
    <w:rsid w:val="00502091"/>
    <w:rsid w:val="0050298F"/>
    <w:rsid w:val="005031F1"/>
    <w:rsid w:val="00503306"/>
    <w:rsid w:val="005033C8"/>
    <w:rsid w:val="00504D2E"/>
    <w:rsid w:val="005052C0"/>
    <w:rsid w:val="0050681C"/>
    <w:rsid w:val="00506BC5"/>
    <w:rsid w:val="0050741A"/>
    <w:rsid w:val="005078A8"/>
    <w:rsid w:val="0051043C"/>
    <w:rsid w:val="00510515"/>
    <w:rsid w:val="00510685"/>
    <w:rsid w:val="00510BF1"/>
    <w:rsid w:val="00510DA2"/>
    <w:rsid w:val="0051138F"/>
    <w:rsid w:val="005128B5"/>
    <w:rsid w:val="00512ACD"/>
    <w:rsid w:val="005136D7"/>
    <w:rsid w:val="00513804"/>
    <w:rsid w:val="005138CD"/>
    <w:rsid w:val="00514214"/>
    <w:rsid w:val="00515038"/>
    <w:rsid w:val="0051577E"/>
    <w:rsid w:val="005158C2"/>
    <w:rsid w:val="00515928"/>
    <w:rsid w:val="00515D08"/>
    <w:rsid w:val="00516DFF"/>
    <w:rsid w:val="00516F77"/>
    <w:rsid w:val="0051719B"/>
    <w:rsid w:val="005201EB"/>
    <w:rsid w:val="00520E77"/>
    <w:rsid w:val="00521394"/>
    <w:rsid w:val="00522B42"/>
    <w:rsid w:val="0052312C"/>
    <w:rsid w:val="005237A0"/>
    <w:rsid w:val="00523A67"/>
    <w:rsid w:val="00523DD2"/>
    <w:rsid w:val="00523FA5"/>
    <w:rsid w:val="0052503D"/>
    <w:rsid w:val="0052510E"/>
    <w:rsid w:val="00525C5A"/>
    <w:rsid w:val="00527E0A"/>
    <w:rsid w:val="0053034F"/>
    <w:rsid w:val="00531814"/>
    <w:rsid w:val="00532A0A"/>
    <w:rsid w:val="00532D4C"/>
    <w:rsid w:val="00534C61"/>
    <w:rsid w:val="00534DF7"/>
    <w:rsid w:val="005355E1"/>
    <w:rsid w:val="00535CD5"/>
    <w:rsid w:val="00535E3C"/>
    <w:rsid w:val="00536CB9"/>
    <w:rsid w:val="00540EE3"/>
    <w:rsid w:val="00541177"/>
    <w:rsid w:val="00542381"/>
    <w:rsid w:val="00542813"/>
    <w:rsid w:val="00542AC2"/>
    <w:rsid w:val="00542B6E"/>
    <w:rsid w:val="00543F39"/>
    <w:rsid w:val="00543F7D"/>
    <w:rsid w:val="00544133"/>
    <w:rsid w:val="00544C39"/>
    <w:rsid w:val="00544D51"/>
    <w:rsid w:val="00544F2D"/>
    <w:rsid w:val="00545EE8"/>
    <w:rsid w:val="00546678"/>
    <w:rsid w:val="00546D16"/>
    <w:rsid w:val="00547019"/>
    <w:rsid w:val="00547289"/>
    <w:rsid w:val="00547D20"/>
    <w:rsid w:val="00547DEE"/>
    <w:rsid w:val="00551E7B"/>
    <w:rsid w:val="005525D5"/>
    <w:rsid w:val="00552696"/>
    <w:rsid w:val="00553171"/>
    <w:rsid w:val="005535FC"/>
    <w:rsid w:val="00553CC2"/>
    <w:rsid w:val="00554676"/>
    <w:rsid w:val="00554C60"/>
    <w:rsid w:val="005550B0"/>
    <w:rsid w:val="005558EF"/>
    <w:rsid w:val="00555920"/>
    <w:rsid w:val="00557163"/>
    <w:rsid w:val="00560512"/>
    <w:rsid w:val="0056153D"/>
    <w:rsid w:val="00561BC4"/>
    <w:rsid w:val="00562369"/>
    <w:rsid w:val="0056314D"/>
    <w:rsid w:val="00563379"/>
    <w:rsid w:val="005651F4"/>
    <w:rsid w:val="00565654"/>
    <w:rsid w:val="00565B60"/>
    <w:rsid w:val="00566245"/>
    <w:rsid w:val="00566B12"/>
    <w:rsid w:val="00566FA6"/>
    <w:rsid w:val="005671FB"/>
    <w:rsid w:val="005675E6"/>
    <w:rsid w:val="00570419"/>
    <w:rsid w:val="00570E4F"/>
    <w:rsid w:val="0057128C"/>
    <w:rsid w:val="005716A2"/>
    <w:rsid w:val="00572521"/>
    <w:rsid w:val="00572FBA"/>
    <w:rsid w:val="0057328F"/>
    <w:rsid w:val="00573494"/>
    <w:rsid w:val="00574B16"/>
    <w:rsid w:val="00575566"/>
    <w:rsid w:val="005756FB"/>
    <w:rsid w:val="00575742"/>
    <w:rsid w:val="00575F3C"/>
    <w:rsid w:val="00576230"/>
    <w:rsid w:val="005765AC"/>
    <w:rsid w:val="00576A16"/>
    <w:rsid w:val="00577FF6"/>
    <w:rsid w:val="0058074A"/>
    <w:rsid w:val="005809D6"/>
    <w:rsid w:val="005818DF"/>
    <w:rsid w:val="00581F00"/>
    <w:rsid w:val="005848D4"/>
    <w:rsid w:val="00584BF4"/>
    <w:rsid w:val="00586F5E"/>
    <w:rsid w:val="00587C83"/>
    <w:rsid w:val="00590E41"/>
    <w:rsid w:val="00592C23"/>
    <w:rsid w:val="00592EF4"/>
    <w:rsid w:val="00593BD2"/>
    <w:rsid w:val="00594C24"/>
    <w:rsid w:val="00595860"/>
    <w:rsid w:val="00595C44"/>
    <w:rsid w:val="00597A0B"/>
    <w:rsid w:val="005A04CB"/>
    <w:rsid w:val="005A1B23"/>
    <w:rsid w:val="005A2117"/>
    <w:rsid w:val="005A2ACB"/>
    <w:rsid w:val="005A3E33"/>
    <w:rsid w:val="005A4813"/>
    <w:rsid w:val="005A5A14"/>
    <w:rsid w:val="005A6A10"/>
    <w:rsid w:val="005A6C32"/>
    <w:rsid w:val="005A75F2"/>
    <w:rsid w:val="005A76DA"/>
    <w:rsid w:val="005B0102"/>
    <w:rsid w:val="005B240E"/>
    <w:rsid w:val="005B3D09"/>
    <w:rsid w:val="005B43FC"/>
    <w:rsid w:val="005B4970"/>
    <w:rsid w:val="005B5B01"/>
    <w:rsid w:val="005C0959"/>
    <w:rsid w:val="005C1248"/>
    <w:rsid w:val="005C2890"/>
    <w:rsid w:val="005C2F51"/>
    <w:rsid w:val="005C3171"/>
    <w:rsid w:val="005C3BE8"/>
    <w:rsid w:val="005C3DA7"/>
    <w:rsid w:val="005C4571"/>
    <w:rsid w:val="005C49E8"/>
    <w:rsid w:val="005C4F8A"/>
    <w:rsid w:val="005C58F6"/>
    <w:rsid w:val="005C5B42"/>
    <w:rsid w:val="005C61F5"/>
    <w:rsid w:val="005C6E13"/>
    <w:rsid w:val="005C73B7"/>
    <w:rsid w:val="005D2800"/>
    <w:rsid w:val="005D3273"/>
    <w:rsid w:val="005D5CB5"/>
    <w:rsid w:val="005D5F4B"/>
    <w:rsid w:val="005D7A85"/>
    <w:rsid w:val="005E172B"/>
    <w:rsid w:val="005E2DAF"/>
    <w:rsid w:val="005E36B3"/>
    <w:rsid w:val="005E38E9"/>
    <w:rsid w:val="005E3BF8"/>
    <w:rsid w:val="005E3D9D"/>
    <w:rsid w:val="005E416F"/>
    <w:rsid w:val="005E4F2A"/>
    <w:rsid w:val="005E4F40"/>
    <w:rsid w:val="005E5771"/>
    <w:rsid w:val="005E6A0C"/>
    <w:rsid w:val="005E6A19"/>
    <w:rsid w:val="005E6AF2"/>
    <w:rsid w:val="005F13B2"/>
    <w:rsid w:val="005F1EF6"/>
    <w:rsid w:val="005F26E0"/>
    <w:rsid w:val="005F32BB"/>
    <w:rsid w:val="005F3F15"/>
    <w:rsid w:val="005F4168"/>
    <w:rsid w:val="005F4252"/>
    <w:rsid w:val="005F4ADC"/>
    <w:rsid w:val="005F6183"/>
    <w:rsid w:val="005F6895"/>
    <w:rsid w:val="005F74B0"/>
    <w:rsid w:val="005F7762"/>
    <w:rsid w:val="005F7AF6"/>
    <w:rsid w:val="006005B1"/>
    <w:rsid w:val="00601FA8"/>
    <w:rsid w:val="0060218F"/>
    <w:rsid w:val="006023E6"/>
    <w:rsid w:val="00602AA0"/>
    <w:rsid w:val="00603380"/>
    <w:rsid w:val="00603953"/>
    <w:rsid w:val="00603D29"/>
    <w:rsid w:val="00604DFF"/>
    <w:rsid w:val="00604F67"/>
    <w:rsid w:val="006052BE"/>
    <w:rsid w:val="006058FC"/>
    <w:rsid w:val="00605C8F"/>
    <w:rsid w:val="0060653E"/>
    <w:rsid w:val="00606797"/>
    <w:rsid w:val="00607128"/>
    <w:rsid w:val="006073C3"/>
    <w:rsid w:val="00607470"/>
    <w:rsid w:val="006078E2"/>
    <w:rsid w:val="0061094D"/>
    <w:rsid w:val="0061209F"/>
    <w:rsid w:val="00612546"/>
    <w:rsid w:val="006127A8"/>
    <w:rsid w:val="00615214"/>
    <w:rsid w:val="00615352"/>
    <w:rsid w:val="00615F8F"/>
    <w:rsid w:val="00616287"/>
    <w:rsid w:val="00616305"/>
    <w:rsid w:val="00616735"/>
    <w:rsid w:val="00616F6A"/>
    <w:rsid w:val="006170A7"/>
    <w:rsid w:val="0062009A"/>
    <w:rsid w:val="00620161"/>
    <w:rsid w:val="006206DD"/>
    <w:rsid w:val="00620895"/>
    <w:rsid w:val="00620DE1"/>
    <w:rsid w:val="00621296"/>
    <w:rsid w:val="006212F6"/>
    <w:rsid w:val="006216E9"/>
    <w:rsid w:val="0062192B"/>
    <w:rsid w:val="00621A50"/>
    <w:rsid w:val="0062210E"/>
    <w:rsid w:val="00622FE6"/>
    <w:rsid w:val="00623C48"/>
    <w:rsid w:val="0062413D"/>
    <w:rsid w:val="00624AB8"/>
    <w:rsid w:val="00625590"/>
    <w:rsid w:val="00626007"/>
    <w:rsid w:val="0062603F"/>
    <w:rsid w:val="00626106"/>
    <w:rsid w:val="00626604"/>
    <w:rsid w:val="00627EEF"/>
    <w:rsid w:val="00631270"/>
    <w:rsid w:val="006313FF"/>
    <w:rsid w:val="006315BA"/>
    <w:rsid w:val="006322E7"/>
    <w:rsid w:val="006349C3"/>
    <w:rsid w:val="00634AE7"/>
    <w:rsid w:val="00636501"/>
    <w:rsid w:val="00641AC4"/>
    <w:rsid w:val="00641D10"/>
    <w:rsid w:val="00641D3D"/>
    <w:rsid w:val="00642AFF"/>
    <w:rsid w:val="006445D4"/>
    <w:rsid w:val="00644AA6"/>
    <w:rsid w:val="00644B69"/>
    <w:rsid w:val="00645F58"/>
    <w:rsid w:val="00646128"/>
    <w:rsid w:val="006468B8"/>
    <w:rsid w:val="00646AF4"/>
    <w:rsid w:val="006478F2"/>
    <w:rsid w:val="00650962"/>
    <w:rsid w:val="00651235"/>
    <w:rsid w:val="00651E88"/>
    <w:rsid w:val="00652101"/>
    <w:rsid w:val="006539E8"/>
    <w:rsid w:val="00653D9D"/>
    <w:rsid w:val="00653DE2"/>
    <w:rsid w:val="0065446E"/>
    <w:rsid w:val="0065551E"/>
    <w:rsid w:val="006567F8"/>
    <w:rsid w:val="0065735B"/>
    <w:rsid w:val="0065787F"/>
    <w:rsid w:val="006601F8"/>
    <w:rsid w:val="00660F73"/>
    <w:rsid w:val="00662103"/>
    <w:rsid w:val="006630A3"/>
    <w:rsid w:val="00663252"/>
    <w:rsid w:val="00664B2A"/>
    <w:rsid w:val="006667AD"/>
    <w:rsid w:val="00666C60"/>
    <w:rsid w:val="00667049"/>
    <w:rsid w:val="00670777"/>
    <w:rsid w:val="00672148"/>
    <w:rsid w:val="00672536"/>
    <w:rsid w:val="00672AEE"/>
    <w:rsid w:val="00674524"/>
    <w:rsid w:val="0067545C"/>
    <w:rsid w:val="006758A4"/>
    <w:rsid w:val="00675F1D"/>
    <w:rsid w:val="00676252"/>
    <w:rsid w:val="00677976"/>
    <w:rsid w:val="0068000A"/>
    <w:rsid w:val="006806E3"/>
    <w:rsid w:val="006813CB"/>
    <w:rsid w:val="00681536"/>
    <w:rsid w:val="00681D7C"/>
    <w:rsid w:val="00681FA5"/>
    <w:rsid w:val="00682256"/>
    <w:rsid w:val="0068297B"/>
    <w:rsid w:val="00683AB7"/>
    <w:rsid w:val="00684151"/>
    <w:rsid w:val="006842D7"/>
    <w:rsid w:val="006852F4"/>
    <w:rsid w:val="00685517"/>
    <w:rsid w:val="006855C7"/>
    <w:rsid w:val="00686794"/>
    <w:rsid w:val="0069064A"/>
    <w:rsid w:val="00690E11"/>
    <w:rsid w:val="00691006"/>
    <w:rsid w:val="006910A2"/>
    <w:rsid w:val="006914EB"/>
    <w:rsid w:val="00692373"/>
    <w:rsid w:val="006935CF"/>
    <w:rsid w:val="00693AC2"/>
    <w:rsid w:val="00694F70"/>
    <w:rsid w:val="006956F8"/>
    <w:rsid w:val="006A0973"/>
    <w:rsid w:val="006A10FC"/>
    <w:rsid w:val="006A1823"/>
    <w:rsid w:val="006A2226"/>
    <w:rsid w:val="006A25B9"/>
    <w:rsid w:val="006A2C26"/>
    <w:rsid w:val="006A306C"/>
    <w:rsid w:val="006A3763"/>
    <w:rsid w:val="006A43D1"/>
    <w:rsid w:val="006A5CFD"/>
    <w:rsid w:val="006A6540"/>
    <w:rsid w:val="006A6F02"/>
    <w:rsid w:val="006A7122"/>
    <w:rsid w:val="006B0C96"/>
    <w:rsid w:val="006B336E"/>
    <w:rsid w:val="006B3CA2"/>
    <w:rsid w:val="006B3E75"/>
    <w:rsid w:val="006B52AC"/>
    <w:rsid w:val="006B549A"/>
    <w:rsid w:val="006B5B1B"/>
    <w:rsid w:val="006B6119"/>
    <w:rsid w:val="006B789D"/>
    <w:rsid w:val="006C3365"/>
    <w:rsid w:val="006C4E58"/>
    <w:rsid w:val="006C4F66"/>
    <w:rsid w:val="006C502B"/>
    <w:rsid w:val="006C5649"/>
    <w:rsid w:val="006C5F44"/>
    <w:rsid w:val="006C6D02"/>
    <w:rsid w:val="006C735B"/>
    <w:rsid w:val="006C79D2"/>
    <w:rsid w:val="006C7A54"/>
    <w:rsid w:val="006D08B7"/>
    <w:rsid w:val="006D0B71"/>
    <w:rsid w:val="006D1023"/>
    <w:rsid w:val="006D2716"/>
    <w:rsid w:val="006D33C5"/>
    <w:rsid w:val="006D4092"/>
    <w:rsid w:val="006D432E"/>
    <w:rsid w:val="006D4367"/>
    <w:rsid w:val="006D4F8D"/>
    <w:rsid w:val="006D605F"/>
    <w:rsid w:val="006D631D"/>
    <w:rsid w:val="006D6510"/>
    <w:rsid w:val="006D705C"/>
    <w:rsid w:val="006E0317"/>
    <w:rsid w:val="006E12DF"/>
    <w:rsid w:val="006E17A1"/>
    <w:rsid w:val="006E2D46"/>
    <w:rsid w:val="006E3307"/>
    <w:rsid w:val="006E39EF"/>
    <w:rsid w:val="006E4401"/>
    <w:rsid w:val="006E4765"/>
    <w:rsid w:val="006E6261"/>
    <w:rsid w:val="006E64D1"/>
    <w:rsid w:val="006E75A3"/>
    <w:rsid w:val="006E762E"/>
    <w:rsid w:val="006E7B40"/>
    <w:rsid w:val="006F3640"/>
    <w:rsid w:val="006F3A5F"/>
    <w:rsid w:val="006F419B"/>
    <w:rsid w:val="006F470B"/>
    <w:rsid w:val="006F4886"/>
    <w:rsid w:val="006F4F57"/>
    <w:rsid w:val="006F5F48"/>
    <w:rsid w:val="006F6507"/>
    <w:rsid w:val="006F6D61"/>
    <w:rsid w:val="006F6EA6"/>
    <w:rsid w:val="006F7F78"/>
    <w:rsid w:val="0070068C"/>
    <w:rsid w:val="007011B5"/>
    <w:rsid w:val="007013A8"/>
    <w:rsid w:val="0070191A"/>
    <w:rsid w:val="00701ABE"/>
    <w:rsid w:val="007031A3"/>
    <w:rsid w:val="007046A1"/>
    <w:rsid w:val="007056AC"/>
    <w:rsid w:val="0070575C"/>
    <w:rsid w:val="00707252"/>
    <w:rsid w:val="00707F02"/>
    <w:rsid w:val="007105DB"/>
    <w:rsid w:val="007111E6"/>
    <w:rsid w:val="0071176F"/>
    <w:rsid w:val="0071183B"/>
    <w:rsid w:val="007119E0"/>
    <w:rsid w:val="00711B63"/>
    <w:rsid w:val="00712A5F"/>
    <w:rsid w:val="00712AC0"/>
    <w:rsid w:val="00713636"/>
    <w:rsid w:val="007138EF"/>
    <w:rsid w:val="00713D04"/>
    <w:rsid w:val="00715199"/>
    <w:rsid w:val="00716B49"/>
    <w:rsid w:val="00717158"/>
    <w:rsid w:val="00717226"/>
    <w:rsid w:val="00721C71"/>
    <w:rsid w:val="00722181"/>
    <w:rsid w:val="007222D6"/>
    <w:rsid w:val="00722E9D"/>
    <w:rsid w:val="007232CA"/>
    <w:rsid w:val="007232D0"/>
    <w:rsid w:val="00723953"/>
    <w:rsid w:val="007246FB"/>
    <w:rsid w:val="00724CBA"/>
    <w:rsid w:val="00724F90"/>
    <w:rsid w:val="00725B1B"/>
    <w:rsid w:val="0072681C"/>
    <w:rsid w:val="00727EF8"/>
    <w:rsid w:val="007314D1"/>
    <w:rsid w:val="007323CE"/>
    <w:rsid w:val="007325C1"/>
    <w:rsid w:val="007335A0"/>
    <w:rsid w:val="00733980"/>
    <w:rsid w:val="00733BC8"/>
    <w:rsid w:val="00733E11"/>
    <w:rsid w:val="007345C3"/>
    <w:rsid w:val="007356C3"/>
    <w:rsid w:val="00735889"/>
    <w:rsid w:val="007360B4"/>
    <w:rsid w:val="007361A1"/>
    <w:rsid w:val="007377CD"/>
    <w:rsid w:val="00737DBE"/>
    <w:rsid w:val="00740342"/>
    <w:rsid w:val="00740995"/>
    <w:rsid w:val="00740D64"/>
    <w:rsid w:val="0074106B"/>
    <w:rsid w:val="007411D8"/>
    <w:rsid w:val="00742696"/>
    <w:rsid w:val="00744BF8"/>
    <w:rsid w:val="0074525B"/>
    <w:rsid w:val="00745270"/>
    <w:rsid w:val="00745C7A"/>
    <w:rsid w:val="0074776F"/>
    <w:rsid w:val="007500C3"/>
    <w:rsid w:val="00751043"/>
    <w:rsid w:val="00753D69"/>
    <w:rsid w:val="00754674"/>
    <w:rsid w:val="00754DC6"/>
    <w:rsid w:val="00755CEB"/>
    <w:rsid w:val="007572C9"/>
    <w:rsid w:val="00760560"/>
    <w:rsid w:val="007615D9"/>
    <w:rsid w:val="0076173D"/>
    <w:rsid w:val="00761AC5"/>
    <w:rsid w:val="00762C3D"/>
    <w:rsid w:val="0076322B"/>
    <w:rsid w:val="0076450C"/>
    <w:rsid w:val="0076478F"/>
    <w:rsid w:val="007660F4"/>
    <w:rsid w:val="00766458"/>
    <w:rsid w:val="00767F9A"/>
    <w:rsid w:val="00770537"/>
    <w:rsid w:val="00770B28"/>
    <w:rsid w:val="00771580"/>
    <w:rsid w:val="007717E0"/>
    <w:rsid w:val="00771EA2"/>
    <w:rsid w:val="00773345"/>
    <w:rsid w:val="00774518"/>
    <w:rsid w:val="00774B50"/>
    <w:rsid w:val="00774CA6"/>
    <w:rsid w:val="0077580E"/>
    <w:rsid w:val="007759FD"/>
    <w:rsid w:val="00775DD1"/>
    <w:rsid w:val="0077640E"/>
    <w:rsid w:val="0077690F"/>
    <w:rsid w:val="0077703C"/>
    <w:rsid w:val="007772C0"/>
    <w:rsid w:val="00777458"/>
    <w:rsid w:val="00780B06"/>
    <w:rsid w:val="007815E5"/>
    <w:rsid w:val="00783F5B"/>
    <w:rsid w:val="0078465D"/>
    <w:rsid w:val="007856E6"/>
    <w:rsid w:val="007869C4"/>
    <w:rsid w:val="00787845"/>
    <w:rsid w:val="007947F1"/>
    <w:rsid w:val="00794BD8"/>
    <w:rsid w:val="00795181"/>
    <w:rsid w:val="0079534A"/>
    <w:rsid w:val="0079572A"/>
    <w:rsid w:val="00796022"/>
    <w:rsid w:val="00796F24"/>
    <w:rsid w:val="00797EC4"/>
    <w:rsid w:val="007A0784"/>
    <w:rsid w:val="007A0E49"/>
    <w:rsid w:val="007A12A6"/>
    <w:rsid w:val="007A2162"/>
    <w:rsid w:val="007A23CC"/>
    <w:rsid w:val="007A261C"/>
    <w:rsid w:val="007A4171"/>
    <w:rsid w:val="007B04C3"/>
    <w:rsid w:val="007B2E84"/>
    <w:rsid w:val="007B5E7C"/>
    <w:rsid w:val="007B7FE2"/>
    <w:rsid w:val="007C0095"/>
    <w:rsid w:val="007C23B0"/>
    <w:rsid w:val="007C2477"/>
    <w:rsid w:val="007C310F"/>
    <w:rsid w:val="007C35E6"/>
    <w:rsid w:val="007C3605"/>
    <w:rsid w:val="007C378E"/>
    <w:rsid w:val="007C4B24"/>
    <w:rsid w:val="007C6A84"/>
    <w:rsid w:val="007D0609"/>
    <w:rsid w:val="007D16C5"/>
    <w:rsid w:val="007D1B46"/>
    <w:rsid w:val="007D2365"/>
    <w:rsid w:val="007D28DE"/>
    <w:rsid w:val="007D38CA"/>
    <w:rsid w:val="007D3CB3"/>
    <w:rsid w:val="007D556A"/>
    <w:rsid w:val="007D667A"/>
    <w:rsid w:val="007D6BF1"/>
    <w:rsid w:val="007D72EC"/>
    <w:rsid w:val="007D73E4"/>
    <w:rsid w:val="007D74B8"/>
    <w:rsid w:val="007E00AF"/>
    <w:rsid w:val="007E2243"/>
    <w:rsid w:val="007E2491"/>
    <w:rsid w:val="007E27CE"/>
    <w:rsid w:val="007E2855"/>
    <w:rsid w:val="007E2C1B"/>
    <w:rsid w:val="007E2DF1"/>
    <w:rsid w:val="007E66BE"/>
    <w:rsid w:val="007E6E02"/>
    <w:rsid w:val="007E7633"/>
    <w:rsid w:val="007E7E73"/>
    <w:rsid w:val="007F075F"/>
    <w:rsid w:val="007F0A8A"/>
    <w:rsid w:val="007F0DFA"/>
    <w:rsid w:val="007F0EBB"/>
    <w:rsid w:val="007F2647"/>
    <w:rsid w:val="007F3DF4"/>
    <w:rsid w:val="007F43F5"/>
    <w:rsid w:val="007F54FC"/>
    <w:rsid w:val="007F690C"/>
    <w:rsid w:val="007F6EB5"/>
    <w:rsid w:val="007F783E"/>
    <w:rsid w:val="007F7A91"/>
    <w:rsid w:val="008022D7"/>
    <w:rsid w:val="00802DC4"/>
    <w:rsid w:val="00803B13"/>
    <w:rsid w:val="008045D8"/>
    <w:rsid w:val="008047B5"/>
    <w:rsid w:val="00804F06"/>
    <w:rsid w:val="00805898"/>
    <w:rsid w:val="00805C80"/>
    <w:rsid w:val="0080637A"/>
    <w:rsid w:val="008063D3"/>
    <w:rsid w:val="008065C4"/>
    <w:rsid w:val="00806780"/>
    <w:rsid w:val="00806C42"/>
    <w:rsid w:val="008072E4"/>
    <w:rsid w:val="008116BB"/>
    <w:rsid w:val="00811B16"/>
    <w:rsid w:val="00811E4E"/>
    <w:rsid w:val="0081203B"/>
    <w:rsid w:val="0081318B"/>
    <w:rsid w:val="00813B0C"/>
    <w:rsid w:val="0081495E"/>
    <w:rsid w:val="008151C5"/>
    <w:rsid w:val="00815639"/>
    <w:rsid w:val="008157FB"/>
    <w:rsid w:val="00815B9B"/>
    <w:rsid w:val="00816114"/>
    <w:rsid w:val="008163DD"/>
    <w:rsid w:val="0081650E"/>
    <w:rsid w:val="0081659D"/>
    <w:rsid w:val="00816AE0"/>
    <w:rsid w:val="00816DCF"/>
    <w:rsid w:val="0081734D"/>
    <w:rsid w:val="00817846"/>
    <w:rsid w:val="00817D7A"/>
    <w:rsid w:val="00820408"/>
    <w:rsid w:val="00820F2E"/>
    <w:rsid w:val="0082193E"/>
    <w:rsid w:val="00822188"/>
    <w:rsid w:val="00822EC5"/>
    <w:rsid w:val="0082337E"/>
    <w:rsid w:val="008244CC"/>
    <w:rsid w:val="00824CE1"/>
    <w:rsid w:val="0082532E"/>
    <w:rsid w:val="008261E2"/>
    <w:rsid w:val="00826DAA"/>
    <w:rsid w:val="008302C7"/>
    <w:rsid w:val="00830F2D"/>
    <w:rsid w:val="00830FCE"/>
    <w:rsid w:val="008325A8"/>
    <w:rsid w:val="0083282C"/>
    <w:rsid w:val="00832A7C"/>
    <w:rsid w:val="008332A0"/>
    <w:rsid w:val="00833B2B"/>
    <w:rsid w:val="00833E07"/>
    <w:rsid w:val="00834739"/>
    <w:rsid w:val="00834B9D"/>
    <w:rsid w:val="00834E09"/>
    <w:rsid w:val="00835800"/>
    <w:rsid w:val="0083581F"/>
    <w:rsid w:val="00835A58"/>
    <w:rsid w:val="00837165"/>
    <w:rsid w:val="00837676"/>
    <w:rsid w:val="00837F3F"/>
    <w:rsid w:val="0084164B"/>
    <w:rsid w:val="008422B9"/>
    <w:rsid w:val="0084260E"/>
    <w:rsid w:val="00842C0A"/>
    <w:rsid w:val="008430B6"/>
    <w:rsid w:val="0084526E"/>
    <w:rsid w:val="008457E4"/>
    <w:rsid w:val="00845EE3"/>
    <w:rsid w:val="0084638C"/>
    <w:rsid w:val="008470B4"/>
    <w:rsid w:val="00847A0F"/>
    <w:rsid w:val="00847BC4"/>
    <w:rsid w:val="00847D5A"/>
    <w:rsid w:val="00850A55"/>
    <w:rsid w:val="00851991"/>
    <w:rsid w:val="008522B3"/>
    <w:rsid w:val="00852558"/>
    <w:rsid w:val="008528F2"/>
    <w:rsid w:val="00853432"/>
    <w:rsid w:val="00853689"/>
    <w:rsid w:val="00853E00"/>
    <w:rsid w:val="008543B4"/>
    <w:rsid w:val="0085540E"/>
    <w:rsid w:val="00855F20"/>
    <w:rsid w:val="00856000"/>
    <w:rsid w:val="00860583"/>
    <w:rsid w:val="0086073D"/>
    <w:rsid w:val="0086136C"/>
    <w:rsid w:val="00861542"/>
    <w:rsid w:val="00861D6B"/>
    <w:rsid w:val="00862D64"/>
    <w:rsid w:val="0086586A"/>
    <w:rsid w:val="0086673D"/>
    <w:rsid w:val="0086740A"/>
    <w:rsid w:val="008674D7"/>
    <w:rsid w:val="00867727"/>
    <w:rsid w:val="00870942"/>
    <w:rsid w:val="00870A5E"/>
    <w:rsid w:val="008711CF"/>
    <w:rsid w:val="00871547"/>
    <w:rsid w:val="00871C47"/>
    <w:rsid w:val="00871DC8"/>
    <w:rsid w:val="00872B31"/>
    <w:rsid w:val="00873262"/>
    <w:rsid w:val="00873485"/>
    <w:rsid w:val="00873B5D"/>
    <w:rsid w:val="00874226"/>
    <w:rsid w:val="00875360"/>
    <w:rsid w:val="008754DF"/>
    <w:rsid w:val="00875F32"/>
    <w:rsid w:val="00876139"/>
    <w:rsid w:val="00876980"/>
    <w:rsid w:val="00876E2F"/>
    <w:rsid w:val="008771AE"/>
    <w:rsid w:val="00882326"/>
    <w:rsid w:val="00882CE8"/>
    <w:rsid w:val="00882E61"/>
    <w:rsid w:val="0088467E"/>
    <w:rsid w:val="00884AC9"/>
    <w:rsid w:val="00885471"/>
    <w:rsid w:val="00886697"/>
    <w:rsid w:val="0088696F"/>
    <w:rsid w:val="00886A33"/>
    <w:rsid w:val="00886CB2"/>
    <w:rsid w:val="00890795"/>
    <w:rsid w:val="008912A5"/>
    <w:rsid w:val="00891C04"/>
    <w:rsid w:val="0089265F"/>
    <w:rsid w:val="008926A3"/>
    <w:rsid w:val="008930FC"/>
    <w:rsid w:val="0089332A"/>
    <w:rsid w:val="00894EAF"/>
    <w:rsid w:val="008951AE"/>
    <w:rsid w:val="00896146"/>
    <w:rsid w:val="00896992"/>
    <w:rsid w:val="00896A88"/>
    <w:rsid w:val="00896BD7"/>
    <w:rsid w:val="008979E7"/>
    <w:rsid w:val="00897E45"/>
    <w:rsid w:val="008A0B68"/>
    <w:rsid w:val="008A0F6B"/>
    <w:rsid w:val="008A1F14"/>
    <w:rsid w:val="008A2F49"/>
    <w:rsid w:val="008A784A"/>
    <w:rsid w:val="008A7EEE"/>
    <w:rsid w:val="008B0EC6"/>
    <w:rsid w:val="008B0F27"/>
    <w:rsid w:val="008B1462"/>
    <w:rsid w:val="008B1EBD"/>
    <w:rsid w:val="008B38B1"/>
    <w:rsid w:val="008B38C3"/>
    <w:rsid w:val="008B4452"/>
    <w:rsid w:val="008B6E36"/>
    <w:rsid w:val="008B784E"/>
    <w:rsid w:val="008B7EAC"/>
    <w:rsid w:val="008C12D2"/>
    <w:rsid w:val="008C1541"/>
    <w:rsid w:val="008C38B7"/>
    <w:rsid w:val="008C50C1"/>
    <w:rsid w:val="008C5B82"/>
    <w:rsid w:val="008C5EF7"/>
    <w:rsid w:val="008C68FE"/>
    <w:rsid w:val="008D1C5B"/>
    <w:rsid w:val="008D2E1B"/>
    <w:rsid w:val="008D3824"/>
    <w:rsid w:val="008D40E8"/>
    <w:rsid w:val="008D4119"/>
    <w:rsid w:val="008D4E65"/>
    <w:rsid w:val="008D4EEE"/>
    <w:rsid w:val="008D5B0A"/>
    <w:rsid w:val="008D6B3D"/>
    <w:rsid w:val="008D7566"/>
    <w:rsid w:val="008E0EBE"/>
    <w:rsid w:val="008E0ECE"/>
    <w:rsid w:val="008E1638"/>
    <w:rsid w:val="008E2016"/>
    <w:rsid w:val="008E337C"/>
    <w:rsid w:val="008E3580"/>
    <w:rsid w:val="008E58A7"/>
    <w:rsid w:val="008E5C2E"/>
    <w:rsid w:val="008E5D87"/>
    <w:rsid w:val="008E62B3"/>
    <w:rsid w:val="008E689F"/>
    <w:rsid w:val="008F03A1"/>
    <w:rsid w:val="008F11C7"/>
    <w:rsid w:val="008F1881"/>
    <w:rsid w:val="008F2B32"/>
    <w:rsid w:val="008F2C0E"/>
    <w:rsid w:val="008F2E21"/>
    <w:rsid w:val="008F2E60"/>
    <w:rsid w:val="008F3081"/>
    <w:rsid w:val="008F316D"/>
    <w:rsid w:val="008F5C3D"/>
    <w:rsid w:val="00900569"/>
    <w:rsid w:val="009005C5"/>
    <w:rsid w:val="0090076A"/>
    <w:rsid w:val="00900EBC"/>
    <w:rsid w:val="00900F55"/>
    <w:rsid w:val="00901620"/>
    <w:rsid w:val="009019AF"/>
    <w:rsid w:val="00901F16"/>
    <w:rsid w:val="00902D4F"/>
    <w:rsid w:val="00902EAF"/>
    <w:rsid w:val="0090321B"/>
    <w:rsid w:val="009034FB"/>
    <w:rsid w:val="00903505"/>
    <w:rsid w:val="00904309"/>
    <w:rsid w:val="00904E39"/>
    <w:rsid w:val="009057C1"/>
    <w:rsid w:val="00905CBA"/>
    <w:rsid w:val="00905D33"/>
    <w:rsid w:val="00905E11"/>
    <w:rsid w:val="009071A0"/>
    <w:rsid w:val="00910436"/>
    <w:rsid w:val="00910969"/>
    <w:rsid w:val="00910BDE"/>
    <w:rsid w:val="009119BC"/>
    <w:rsid w:val="00911D8B"/>
    <w:rsid w:val="0091271B"/>
    <w:rsid w:val="00912BFB"/>
    <w:rsid w:val="00912D15"/>
    <w:rsid w:val="00913047"/>
    <w:rsid w:val="00913723"/>
    <w:rsid w:val="00914359"/>
    <w:rsid w:val="009144BD"/>
    <w:rsid w:val="00914DCE"/>
    <w:rsid w:val="00915DC3"/>
    <w:rsid w:val="00917645"/>
    <w:rsid w:val="00917D90"/>
    <w:rsid w:val="00920E0B"/>
    <w:rsid w:val="00921A8B"/>
    <w:rsid w:val="009224F4"/>
    <w:rsid w:val="00922FB7"/>
    <w:rsid w:val="00923224"/>
    <w:rsid w:val="00924328"/>
    <w:rsid w:val="00924C99"/>
    <w:rsid w:val="0092542A"/>
    <w:rsid w:val="009257A3"/>
    <w:rsid w:val="009261DA"/>
    <w:rsid w:val="009262C0"/>
    <w:rsid w:val="0092722B"/>
    <w:rsid w:val="00927266"/>
    <w:rsid w:val="00927283"/>
    <w:rsid w:val="009276D4"/>
    <w:rsid w:val="00930905"/>
    <w:rsid w:val="00930B84"/>
    <w:rsid w:val="0093107B"/>
    <w:rsid w:val="009316FA"/>
    <w:rsid w:val="00931B96"/>
    <w:rsid w:val="00931FE1"/>
    <w:rsid w:val="00932639"/>
    <w:rsid w:val="00932812"/>
    <w:rsid w:val="00934670"/>
    <w:rsid w:val="0093477C"/>
    <w:rsid w:val="00935603"/>
    <w:rsid w:val="00936A25"/>
    <w:rsid w:val="00936CC3"/>
    <w:rsid w:val="00936D37"/>
    <w:rsid w:val="00936E55"/>
    <w:rsid w:val="00937102"/>
    <w:rsid w:val="009371DC"/>
    <w:rsid w:val="00940010"/>
    <w:rsid w:val="009405C4"/>
    <w:rsid w:val="0094096A"/>
    <w:rsid w:val="0094176F"/>
    <w:rsid w:val="009427F7"/>
    <w:rsid w:val="00943452"/>
    <w:rsid w:val="00945681"/>
    <w:rsid w:val="009472E4"/>
    <w:rsid w:val="00947B21"/>
    <w:rsid w:val="00947CA7"/>
    <w:rsid w:val="009515C5"/>
    <w:rsid w:val="00951C9D"/>
    <w:rsid w:val="00951E5C"/>
    <w:rsid w:val="00952488"/>
    <w:rsid w:val="009532AB"/>
    <w:rsid w:val="0095423A"/>
    <w:rsid w:val="00954CE8"/>
    <w:rsid w:val="00954D91"/>
    <w:rsid w:val="00955AA9"/>
    <w:rsid w:val="00955C33"/>
    <w:rsid w:val="00955C46"/>
    <w:rsid w:val="00956D3A"/>
    <w:rsid w:val="00957CDE"/>
    <w:rsid w:val="009600EC"/>
    <w:rsid w:val="00960DC6"/>
    <w:rsid w:val="00960E85"/>
    <w:rsid w:val="009610A2"/>
    <w:rsid w:val="009622CE"/>
    <w:rsid w:val="009626DE"/>
    <w:rsid w:val="00962A89"/>
    <w:rsid w:val="009631D8"/>
    <w:rsid w:val="00963227"/>
    <w:rsid w:val="00964FF8"/>
    <w:rsid w:val="00965B97"/>
    <w:rsid w:val="00966333"/>
    <w:rsid w:val="00967C77"/>
    <w:rsid w:val="00967E27"/>
    <w:rsid w:val="00970FC8"/>
    <w:rsid w:val="0097239B"/>
    <w:rsid w:val="00972CE4"/>
    <w:rsid w:val="00973128"/>
    <w:rsid w:val="00974733"/>
    <w:rsid w:val="00974990"/>
    <w:rsid w:val="00977CDC"/>
    <w:rsid w:val="0098026A"/>
    <w:rsid w:val="00980556"/>
    <w:rsid w:val="00981102"/>
    <w:rsid w:val="00981225"/>
    <w:rsid w:val="00981380"/>
    <w:rsid w:val="00981517"/>
    <w:rsid w:val="00981B30"/>
    <w:rsid w:val="0098203C"/>
    <w:rsid w:val="00985035"/>
    <w:rsid w:val="00985B14"/>
    <w:rsid w:val="00985D5B"/>
    <w:rsid w:val="00985ED5"/>
    <w:rsid w:val="00986305"/>
    <w:rsid w:val="009867ED"/>
    <w:rsid w:val="00987877"/>
    <w:rsid w:val="00987C86"/>
    <w:rsid w:val="00987CEF"/>
    <w:rsid w:val="00987DCA"/>
    <w:rsid w:val="00987E01"/>
    <w:rsid w:val="00987EA2"/>
    <w:rsid w:val="009910F0"/>
    <w:rsid w:val="00991836"/>
    <w:rsid w:val="00991A80"/>
    <w:rsid w:val="00991E83"/>
    <w:rsid w:val="00994459"/>
    <w:rsid w:val="00994C8C"/>
    <w:rsid w:val="0099519E"/>
    <w:rsid w:val="00995348"/>
    <w:rsid w:val="00995A6F"/>
    <w:rsid w:val="0099661C"/>
    <w:rsid w:val="00996814"/>
    <w:rsid w:val="00996CAE"/>
    <w:rsid w:val="009978DE"/>
    <w:rsid w:val="00997F69"/>
    <w:rsid w:val="009A1647"/>
    <w:rsid w:val="009A1C8B"/>
    <w:rsid w:val="009A2576"/>
    <w:rsid w:val="009A29E1"/>
    <w:rsid w:val="009A2F83"/>
    <w:rsid w:val="009A4731"/>
    <w:rsid w:val="009A51E9"/>
    <w:rsid w:val="009A568C"/>
    <w:rsid w:val="009A5FCD"/>
    <w:rsid w:val="009A61C2"/>
    <w:rsid w:val="009A6295"/>
    <w:rsid w:val="009A77CB"/>
    <w:rsid w:val="009B0213"/>
    <w:rsid w:val="009B04A9"/>
    <w:rsid w:val="009B1702"/>
    <w:rsid w:val="009B18A6"/>
    <w:rsid w:val="009B1D0A"/>
    <w:rsid w:val="009B1D4C"/>
    <w:rsid w:val="009B2492"/>
    <w:rsid w:val="009B26EE"/>
    <w:rsid w:val="009B2DAD"/>
    <w:rsid w:val="009B30C2"/>
    <w:rsid w:val="009B316F"/>
    <w:rsid w:val="009B62F4"/>
    <w:rsid w:val="009B637F"/>
    <w:rsid w:val="009B6B6E"/>
    <w:rsid w:val="009B7413"/>
    <w:rsid w:val="009B768D"/>
    <w:rsid w:val="009C0CF1"/>
    <w:rsid w:val="009C0DE8"/>
    <w:rsid w:val="009C1549"/>
    <w:rsid w:val="009C25BC"/>
    <w:rsid w:val="009C3058"/>
    <w:rsid w:val="009C39CC"/>
    <w:rsid w:val="009C3E19"/>
    <w:rsid w:val="009C41E4"/>
    <w:rsid w:val="009C4282"/>
    <w:rsid w:val="009C49E0"/>
    <w:rsid w:val="009C49F8"/>
    <w:rsid w:val="009C556B"/>
    <w:rsid w:val="009C60BA"/>
    <w:rsid w:val="009C6404"/>
    <w:rsid w:val="009C6ECF"/>
    <w:rsid w:val="009C6F63"/>
    <w:rsid w:val="009C7552"/>
    <w:rsid w:val="009D0473"/>
    <w:rsid w:val="009D054A"/>
    <w:rsid w:val="009D12FE"/>
    <w:rsid w:val="009D16C3"/>
    <w:rsid w:val="009D17F3"/>
    <w:rsid w:val="009D22E7"/>
    <w:rsid w:val="009D2A7A"/>
    <w:rsid w:val="009D374E"/>
    <w:rsid w:val="009D3CCE"/>
    <w:rsid w:val="009D3FBB"/>
    <w:rsid w:val="009D409E"/>
    <w:rsid w:val="009D4BC6"/>
    <w:rsid w:val="009D6408"/>
    <w:rsid w:val="009D73A8"/>
    <w:rsid w:val="009E21F7"/>
    <w:rsid w:val="009E231F"/>
    <w:rsid w:val="009E31F6"/>
    <w:rsid w:val="009E3748"/>
    <w:rsid w:val="009E4EDE"/>
    <w:rsid w:val="009E53B1"/>
    <w:rsid w:val="009E5561"/>
    <w:rsid w:val="009E574C"/>
    <w:rsid w:val="009E5BC5"/>
    <w:rsid w:val="009E778F"/>
    <w:rsid w:val="009F01A3"/>
    <w:rsid w:val="009F06D7"/>
    <w:rsid w:val="009F0986"/>
    <w:rsid w:val="009F1A52"/>
    <w:rsid w:val="009F2432"/>
    <w:rsid w:val="009F259C"/>
    <w:rsid w:val="009F270C"/>
    <w:rsid w:val="009F2AD1"/>
    <w:rsid w:val="009F46F7"/>
    <w:rsid w:val="009F5065"/>
    <w:rsid w:val="009F524A"/>
    <w:rsid w:val="009F6320"/>
    <w:rsid w:val="009F6A9A"/>
    <w:rsid w:val="009F747C"/>
    <w:rsid w:val="009F7729"/>
    <w:rsid w:val="009F781B"/>
    <w:rsid w:val="009F7973"/>
    <w:rsid w:val="00A00A6E"/>
    <w:rsid w:val="00A00FA0"/>
    <w:rsid w:val="00A023D1"/>
    <w:rsid w:val="00A0294D"/>
    <w:rsid w:val="00A03A8B"/>
    <w:rsid w:val="00A04782"/>
    <w:rsid w:val="00A0521D"/>
    <w:rsid w:val="00A05470"/>
    <w:rsid w:val="00A06E2B"/>
    <w:rsid w:val="00A07439"/>
    <w:rsid w:val="00A078D5"/>
    <w:rsid w:val="00A10683"/>
    <w:rsid w:val="00A10ADF"/>
    <w:rsid w:val="00A10BF3"/>
    <w:rsid w:val="00A10F5F"/>
    <w:rsid w:val="00A1136E"/>
    <w:rsid w:val="00A113CA"/>
    <w:rsid w:val="00A11D09"/>
    <w:rsid w:val="00A12921"/>
    <w:rsid w:val="00A12A05"/>
    <w:rsid w:val="00A12B7A"/>
    <w:rsid w:val="00A149B6"/>
    <w:rsid w:val="00A17775"/>
    <w:rsid w:val="00A17AEC"/>
    <w:rsid w:val="00A17E5B"/>
    <w:rsid w:val="00A20364"/>
    <w:rsid w:val="00A2111C"/>
    <w:rsid w:val="00A21466"/>
    <w:rsid w:val="00A21AA1"/>
    <w:rsid w:val="00A233A8"/>
    <w:rsid w:val="00A25B4B"/>
    <w:rsid w:val="00A25CFF"/>
    <w:rsid w:val="00A270D0"/>
    <w:rsid w:val="00A2761D"/>
    <w:rsid w:val="00A27973"/>
    <w:rsid w:val="00A31280"/>
    <w:rsid w:val="00A31F75"/>
    <w:rsid w:val="00A32ED5"/>
    <w:rsid w:val="00A34298"/>
    <w:rsid w:val="00A34331"/>
    <w:rsid w:val="00A3530E"/>
    <w:rsid w:val="00A35428"/>
    <w:rsid w:val="00A35F20"/>
    <w:rsid w:val="00A35FAB"/>
    <w:rsid w:val="00A360A5"/>
    <w:rsid w:val="00A36290"/>
    <w:rsid w:val="00A36987"/>
    <w:rsid w:val="00A36A6E"/>
    <w:rsid w:val="00A36B7A"/>
    <w:rsid w:val="00A37002"/>
    <w:rsid w:val="00A377CA"/>
    <w:rsid w:val="00A3789A"/>
    <w:rsid w:val="00A379CF"/>
    <w:rsid w:val="00A37DEC"/>
    <w:rsid w:val="00A401C4"/>
    <w:rsid w:val="00A42292"/>
    <w:rsid w:val="00A43760"/>
    <w:rsid w:val="00A43D32"/>
    <w:rsid w:val="00A43E8B"/>
    <w:rsid w:val="00A44A9C"/>
    <w:rsid w:val="00A450E7"/>
    <w:rsid w:val="00A45589"/>
    <w:rsid w:val="00A46091"/>
    <w:rsid w:val="00A46C3E"/>
    <w:rsid w:val="00A47DA0"/>
    <w:rsid w:val="00A47E89"/>
    <w:rsid w:val="00A502BF"/>
    <w:rsid w:val="00A50C84"/>
    <w:rsid w:val="00A52036"/>
    <w:rsid w:val="00A52071"/>
    <w:rsid w:val="00A52597"/>
    <w:rsid w:val="00A532B3"/>
    <w:rsid w:val="00A535AF"/>
    <w:rsid w:val="00A551DB"/>
    <w:rsid w:val="00A55789"/>
    <w:rsid w:val="00A55881"/>
    <w:rsid w:val="00A55C1C"/>
    <w:rsid w:val="00A55EE9"/>
    <w:rsid w:val="00A55F20"/>
    <w:rsid w:val="00A571A5"/>
    <w:rsid w:val="00A576A1"/>
    <w:rsid w:val="00A57BD3"/>
    <w:rsid w:val="00A600CE"/>
    <w:rsid w:val="00A602B5"/>
    <w:rsid w:val="00A61BBD"/>
    <w:rsid w:val="00A62693"/>
    <w:rsid w:val="00A62F43"/>
    <w:rsid w:val="00A63B91"/>
    <w:rsid w:val="00A64183"/>
    <w:rsid w:val="00A64D35"/>
    <w:rsid w:val="00A65261"/>
    <w:rsid w:val="00A65C32"/>
    <w:rsid w:val="00A665C6"/>
    <w:rsid w:val="00A66A72"/>
    <w:rsid w:val="00A66E66"/>
    <w:rsid w:val="00A67022"/>
    <w:rsid w:val="00A6748C"/>
    <w:rsid w:val="00A67DA3"/>
    <w:rsid w:val="00A712FF"/>
    <w:rsid w:val="00A71756"/>
    <w:rsid w:val="00A71D84"/>
    <w:rsid w:val="00A72F02"/>
    <w:rsid w:val="00A75304"/>
    <w:rsid w:val="00A7557B"/>
    <w:rsid w:val="00A75FD6"/>
    <w:rsid w:val="00A763B3"/>
    <w:rsid w:val="00A768A7"/>
    <w:rsid w:val="00A76B2C"/>
    <w:rsid w:val="00A77CFE"/>
    <w:rsid w:val="00A77EC2"/>
    <w:rsid w:val="00A80F5B"/>
    <w:rsid w:val="00A81E91"/>
    <w:rsid w:val="00A837B8"/>
    <w:rsid w:val="00A83B5B"/>
    <w:rsid w:val="00A844AC"/>
    <w:rsid w:val="00A84FEC"/>
    <w:rsid w:val="00A85E45"/>
    <w:rsid w:val="00A86449"/>
    <w:rsid w:val="00A864AC"/>
    <w:rsid w:val="00A87898"/>
    <w:rsid w:val="00A90120"/>
    <w:rsid w:val="00A915BD"/>
    <w:rsid w:val="00A92969"/>
    <w:rsid w:val="00A92EBF"/>
    <w:rsid w:val="00A92F2C"/>
    <w:rsid w:val="00A92F8E"/>
    <w:rsid w:val="00A943ED"/>
    <w:rsid w:val="00A944CD"/>
    <w:rsid w:val="00A948FE"/>
    <w:rsid w:val="00A94EB6"/>
    <w:rsid w:val="00A958E4"/>
    <w:rsid w:val="00A95B0D"/>
    <w:rsid w:val="00A95BF6"/>
    <w:rsid w:val="00A95E19"/>
    <w:rsid w:val="00A9706E"/>
    <w:rsid w:val="00AA022F"/>
    <w:rsid w:val="00AA04A4"/>
    <w:rsid w:val="00AA0A3C"/>
    <w:rsid w:val="00AA0EB6"/>
    <w:rsid w:val="00AA0F20"/>
    <w:rsid w:val="00AA1548"/>
    <w:rsid w:val="00AA1635"/>
    <w:rsid w:val="00AA2452"/>
    <w:rsid w:val="00AA29EA"/>
    <w:rsid w:val="00AA2B7F"/>
    <w:rsid w:val="00AA33AC"/>
    <w:rsid w:val="00AA3DF6"/>
    <w:rsid w:val="00AA3F54"/>
    <w:rsid w:val="00AA42BA"/>
    <w:rsid w:val="00AA49E6"/>
    <w:rsid w:val="00AA4A74"/>
    <w:rsid w:val="00AA4BEA"/>
    <w:rsid w:val="00AA5F54"/>
    <w:rsid w:val="00AA67F1"/>
    <w:rsid w:val="00AA7470"/>
    <w:rsid w:val="00AB018C"/>
    <w:rsid w:val="00AB03E1"/>
    <w:rsid w:val="00AB0749"/>
    <w:rsid w:val="00AB2E45"/>
    <w:rsid w:val="00AB3841"/>
    <w:rsid w:val="00AB3E97"/>
    <w:rsid w:val="00AB3F7D"/>
    <w:rsid w:val="00AB4556"/>
    <w:rsid w:val="00AB48A5"/>
    <w:rsid w:val="00AB54DA"/>
    <w:rsid w:val="00AB6145"/>
    <w:rsid w:val="00AB678D"/>
    <w:rsid w:val="00AB721D"/>
    <w:rsid w:val="00AB73E2"/>
    <w:rsid w:val="00AC0CE1"/>
    <w:rsid w:val="00AC2582"/>
    <w:rsid w:val="00AC3961"/>
    <w:rsid w:val="00AC407F"/>
    <w:rsid w:val="00AC4DE3"/>
    <w:rsid w:val="00AC5843"/>
    <w:rsid w:val="00AC62D1"/>
    <w:rsid w:val="00AC7F90"/>
    <w:rsid w:val="00AD03E2"/>
    <w:rsid w:val="00AD16AE"/>
    <w:rsid w:val="00AD2C7F"/>
    <w:rsid w:val="00AD2CE4"/>
    <w:rsid w:val="00AD3AE4"/>
    <w:rsid w:val="00AD676C"/>
    <w:rsid w:val="00AD70AB"/>
    <w:rsid w:val="00AE0A6F"/>
    <w:rsid w:val="00AE0D5B"/>
    <w:rsid w:val="00AE183C"/>
    <w:rsid w:val="00AE1AD5"/>
    <w:rsid w:val="00AE1CB2"/>
    <w:rsid w:val="00AE243B"/>
    <w:rsid w:val="00AE255E"/>
    <w:rsid w:val="00AE498F"/>
    <w:rsid w:val="00AE53D9"/>
    <w:rsid w:val="00AE579F"/>
    <w:rsid w:val="00AE581F"/>
    <w:rsid w:val="00AE6F7C"/>
    <w:rsid w:val="00AE711E"/>
    <w:rsid w:val="00AE78DB"/>
    <w:rsid w:val="00AE79E7"/>
    <w:rsid w:val="00AF059B"/>
    <w:rsid w:val="00AF0748"/>
    <w:rsid w:val="00AF088B"/>
    <w:rsid w:val="00AF17D9"/>
    <w:rsid w:val="00AF1E99"/>
    <w:rsid w:val="00AF20C8"/>
    <w:rsid w:val="00AF249F"/>
    <w:rsid w:val="00AF2DB6"/>
    <w:rsid w:val="00AF3A66"/>
    <w:rsid w:val="00AF3A94"/>
    <w:rsid w:val="00AF4031"/>
    <w:rsid w:val="00AF4ED3"/>
    <w:rsid w:val="00AF730C"/>
    <w:rsid w:val="00AF7515"/>
    <w:rsid w:val="00AF767F"/>
    <w:rsid w:val="00AF7DC9"/>
    <w:rsid w:val="00B0015F"/>
    <w:rsid w:val="00B00632"/>
    <w:rsid w:val="00B00CF8"/>
    <w:rsid w:val="00B00D92"/>
    <w:rsid w:val="00B010F2"/>
    <w:rsid w:val="00B0119A"/>
    <w:rsid w:val="00B023AD"/>
    <w:rsid w:val="00B02480"/>
    <w:rsid w:val="00B0296A"/>
    <w:rsid w:val="00B02C25"/>
    <w:rsid w:val="00B03731"/>
    <w:rsid w:val="00B045EE"/>
    <w:rsid w:val="00B04B83"/>
    <w:rsid w:val="00B053BD"/>
    <w:rsid w:val="00B0631B"/>
    <w:rsid w:val="00B0698B"/>
    <w:rsid w:val="00B06F71"/>
    <w:rsid w:val="00B078EB"/>
    <w:rsid w:val="00B07A75"/>
    <w:rsid w:val="00B1023D"/>
    <w:rsid w:val="00B1050F"/>
    <w:rsid w:val="00B10973"/>
    <w:rsid w:val="00B11063"/>
    <w:rsid w:val="00B11C2A"/>
    <w:rsid w:val="00B123D9"/>
    <w:rsid w:val="00B13B4B"/>
    <w:rsid w:val="00B13DEF"/>
    <w:rsid w:val="00B148AB"/>
    <w:rsid w:val="00B15BCF"/>
    <w:rsid w:val="00B15F58"/>
    <w:rsid w:val="00B167C5"/>
    <w:rsid w:val="00B16895"/>
    <w:rsid w:val="00B16F43"/>
    <w:rsid w:val="00B17235"/>
    <w:rsid w:val="00B2064B"/>
    <w:rsid w:val="00B20752"/>
    <w:rsid w:val="00B20968"/>
    <w:rsid w:val="00B210BB"/>
    <w:rsid w:val="00B225F5"/>
    <w:rsid w:val="00B22AAD"/>
    <w:rsid w:val="00B2347C"/>
    <w:rsid w:val="00B235D0"/>
    <w:rsid w:val="00B243D7"/>
    <w:rsid w:val="00B252A3"/>
    <w:rsid w:val="00B26191"/>
    <w:rsid w:val="00B2647B"/>
    <w:rsid w:val="00B265E3"/>
    <w:rsid w:val="00B26A5C"/>
    <w:rsid w:val="00B27838"/>
    <w:rsid w:val="00B303D5"/>
    <w:rsid w:val="00B3064A"/>
    <w:rsid w:val="00B3074E"/>
    <w:rsid w:val="00B31534"/>
    <w:rsid w:val="00B31E52"/>
    <w:rsid w:val="00B3277D"/>
    <w:rsid w:val="00B32874"/>
    <w:rsid w:val="00B3366B"/>
    <w:rsid w:val="00B3373D"/>
    <w:rsid w:val="00B33CE7"/>
    <w:rsid w:val="00B344EB"/>
    <w:rsid w:val="00B353E5"/>
    <w:rsid w:val="00B3562C"/>
    <w:rsid w:val="00B356DA"/>
    <w:rsid w:val="00B35A18"/>
    <w:rsid w:val="00B35CA2"/>
    <w:rsid w:val="00B36169"/>
    <w:rsid w:val="00B36D71"/>
    <w:rsid w:val="00B37C07"/>
    <w:rsid w:val="00B37E50"/>
    <w:rsid w:val="00B41020"/>
    <w:rsid w:val="00B41A7B"/>
    <w:rsid w:val="00B4203A"/>
    <w:rsid w:val="00B42B49"/>
    <w:rsid w:val="00B435CC"/>
    <w:rsid w:val="00B43B37"/>
    <w:rsid w:val="00B441B7"/>
    <w:rsid w:val="00B46888"/>
    <w:rsid w:val="00B47093"/>
    <w:rsid w:val="00B4796C"/>
    <w:rsid w:val="00B47F3A"/>
    <w:rsid w:val="00B500AA"/>
    <w:rsid w:val="00B50224"/>
    <w:rsid w:val="00B50253"/>
    <w:rsid w:val="00B50F5B"/>
    <w:rsid w:val="00B5240C"/>
    <w:rsid w:val="00B524EA"/>
    <w:rsid w:val="00B526F0"/>
    <w:rsid w:val="00B539D1"/>
    <w:rsid w:val="00B53CBD"/>
    <w:rsid w:val="00B53D96"/>
    <w:rsid w:val="00B5462C"/>
    <w:rsid w:val="00B54821"/>
    <w:rsid w:val="00B54DDC"/>
    <w:rsid w:val="00B54DF0"/>
    <w:rsid w:val="00B54DF1"/>
    <w:rsid w:val="00B57849"/>
    <w:rsid w:val="00B60B0E"/>
    <w:rsid w:val="00B617DF"/>
    <w:rsid w:val="00B6311E"/>
    <w:rsid w:val="00B634CA"/>
    <w:rsid w:val="00B63A78"/>
    <w:rsid w:val="00B65A20"/>
    <w:rsid w:val="00B65AEE"/>
    <w:rsid w:val="00B66165"/>
    <w:rsid w:val="00B66249"/>
    <w:rsid w:val="00B66752"/>
    <w:rsid w:val="00B673E4"/>
    <w:rsid w:val="00B67C61"/>
    <w:rsid w:val="00B7037F"/>
    <w:rsid w:val="00B71202"/>
    <w:rsid w:val="00B7306D"/>
    <w:rsid w:val="00B7319F"/>
    <w:rsid w:val="00B75100"/>
    <w:rsid w:val="00B75818"/>
    <w:rsid w:val="00B77598"/>
    <w:rsid w:val="00B776D7"/>
    <w:rsid w:val="00B7795F"/>
    <w:rsid w:val="00B8004E"/>
    <w:rsid w:val="00B803BC"/>
    <w:rsid w:val="00B803DE"/>
    <w:rsid w:val="00B80897"/>
    <w:rsid w:val="00B809F5"/>
    <w:rsid w:val="00B80C6A"/>
    <w:rsid w:val="00B81677"/>
    <w:rsid w:val="00B82648"/>
    <w:rsid w:val="00B82D4C"/>
    <w:rsid w:val="00B837FB"/>
    <w:rsid w:val="00B8426D"/>
    <w:rsid w:val="00B85F73"/>
    <w:rsid w:val="00B8677C"/>
    <w:rsid w:val="00B867FA"/>
    <w:rsid w:val="00B870B7"/>
    <w:rsid w:val="00B907D7"/>
    <w:rsid w:val="00B91CE1"/>
    <w:rsid w:val="00B93FE4"/>
    <w:rsid w:val="00B9440C"/>
    <w:rsid w:val="00B9468B"/>
    <w:rsid w:val="00B94A9B"/>
    <w:rsid w:val="00B94EA0"/>
    <w:rsid w:val="00B95C35"/>
    <w:rsid w:val="00B96630"/>
    <w:rsid w:val="00B9678C"/>
    <w:rsid w:val="00B968FE"/>
    <w:rsid w:val="00B97E50"/>
    <w:rsid w:val="00BA007F"/>
    <w:rsid w:val="00BA0315"/>
    <w:rsid w:val="00BA053D"/>
    <w:rsid w:val="00BA06CE"/>
    <w:rsid w:val="00BA095B"/>
    <w:rsid w:val="00BA0E89"/>
    <w:rsid w:val="00BA10FE"/>
    <w:rsid w:val="00BA148B"/>
    <w:rsid w:val="00BA2184"/>
    <w:rsid w:val="00BA264C"/>
    <w:rsid w:val="00BA35FF"/>
    <w:rsid w:val="00BA39E8"/>
    <w:rsid w:val="00BA44A9"/>
    <w:rsid w:val="00BA5FAE"/>
    <w:rsid w:val="00BA601D"/>
    <w:rsid w:val="00BB00A9"/>
    <w:rsid w:val="00BB09F5"/>
    <w:rsid w:val="00BB14C4"/>
    <w:rsid w:val="00BB20DE"/>
    <w:rsid w:val="00BB27A3"/>
    <w:rsid w:val="00BB27CB"/>
    <w:rsid w:val="00BB3D57"/>
    <w:rsid w:val="00BB4639"/>
    <w:rsid w:val="00BB4B02"/>
    <w:rsid w:val="00BB6443"/>
    <w:rsid w:val="00BB64B2"/>
    <w:rsid w:val="00BB6FA9"/>
    <w:rsid w:val="00BB7700"/>
    <w:rsid w:val="00BB7AFB"/>
    <w:rsid w:val="00BB7DAC"/>
    <w:rsid w:val="00BC033B"/>
    <w:rsid w:val="00BC16D9"/>
    <w:rsid w:val="00BC195F"/>
    <w:rsid w:val="00BC20A7"/>
    <w:rsid w:val="00BC211F"/>
    <w:rsid w:val="00BC2907"/>
    <w:rsid w:val="00BC2CF5"/>
    <w:rsid w:val="00BC2E63"/>
    <w:rsid w:val="00BC361F"/>
    <w:rsid w:val="00BC40C2"/>
    <w:rsid w:val="00BC464E"/>
    <w:rsid w:val="00BC499D"/>
    <w:rsid w:val="00BC4F4F"/>
    <w:rsid w:val="00BC528E"/>
    <w:rsid w:val="00BC5E91"/>
    <w:rsid w:val="00BC6366"/>
    <w:rsid w:val="00BC67F6"/>
    <w:rsid w:val="00BD1777"/>
    <w:rsid w:val="00BD18C7"/>
    <w:rsid w:val="00BD24D9"/>
    <w:rsid w:val="00BD2532"/>
    <w:rsid w:val="00BD2741"/>
    <w:rsid w:val="00BD338B"/>
    <w:rsid w:val="00BD357D"/>
    <w:rsid w:val="00BD4190"/>
    <w:rsid w:val="00BD448B"/>
    <w:rsid w:val="00BD4628"/>
    <w:rsid w:val="00BD4A4E"/>
    <w:rsid w:val="00BD67A7"/>
    <w:rsid w:val="00BD6ABA"/>
    <w:rsid w:val="00BD6FCE"/>
    <w:rsid w:val="00BD75A8"/>
    <w:rsid w:val="00BD7C5E"/>
    <w:rsid w:val="00BE19C9"/>
    <w:rsid w:val="00BE1C48"/>
    <w:rsid w:val="00BE26E0"/>
    <w:rsid w:val="00BE277C"/>
    <w:rsid w:val="00BE30D6"/>
    <w:rsid w:val="00BE57DE"/>
    <w:rsid w:val="00BE5F8D"/>
    <w:rsid w:val="00BE733C"/>
    <w:rsid w:val="00BE7E24"/>
    <w:rsid w:val="00BF0274"/>
    <w:rsid w:val="00BF0343"/>
    <w:rsid w:val="00BF1A12"/>
    <w:rsid w:val="00BF1A9C"/>
    <w:rsid w:val="00BF21E6"/>
    <w:rsid w:val="00BF22E6"/>
    <w:rsid w:val="00BF2789"/>
    <w:rsid w:val="00BF43EB"/>
    <w:rsid w:val="00BF461A"/>
    <w:rsid w:val="00BF57E5"/>
    <w:rsid w:val="00BF627C"/>
    <w:rsid w:val="00BF64D1"/>
    <w:rsid w:val="00C0051F"/>
    <w:rsid w:val="00C00836"/>
    <w:rsid w:val="00C00C4B"/>
    <w:rsid w:val="00C01DF9"/>
    <w:rsid w:val="00C0316C"/>
    <w:rsid w:val="00C03295"/>
    <w:rsid w:val="00C03C45"/>
    <w:rsid w:val="00C042CE"/>
    <w:rsid w:val="00C0578F"/>
    <w:rsid w:val="00C05A9F"/>
    <w:rsid w:val="00C06745"/>
    <w:rsid w:val="00C0748B"/>
    <w:rsid w:val="00C075A2"/>
    <w:rsid w:val="00C07AF3"/>
    <w:rsid w:val="00C07CBD"/>
    <w:rsid w:val="00C11ED5"/>
    <w:rsid w:val="00C12B1D"/>
    <w:rsid w:val="00C13907"/>
    <w:rsid w:val="00C14732"/>
    <w:rsid w:val="00C16669"/>
    <w:rsid w:val="00C16D34"/>
    <w:rsid w:val="00C174D6"/>
    <w:rsid w:val="00C17FF0"/>
    <w:rsid w:val="00C2020F"/>
    <w:rsid w:val="00C20799"/>
    <w:rsid w:val="00C20982"/>
    <w:rsid w:val="00C21522"/>
    <w:rsid w:val="00C230AF"/>
    <w:rsid w:val="00C239A4"/>
    <w:rsid w:val="00C24A77"/>
    <w:rsid w:val="00C24B12"/>
    <w:rsid w:val="00C253F6"/>
    <w:rsid w:val="00C25E2C"/>
    <w:rsid w:val="00C26781"/>
    <w:rsid w:val="00C26782"/>
    <w:rsid w:val="00C27634"/>
    <w:rsid w:val="00C30C01"/>
    <w:rsid w:val="00C31587"/>
    <w:rsid w:val="00C3256A"/>
    <w:rsid w:val="00C32850"/>
    <w:rsid w:val="00C3514B"/>
    <w:rsid w:val="00C359C0"/>
    <w:rsid w:val="00C35B24"/>
    <w:rsid w:val="00C360F2"/>
    <w:rsid w:val="00C36A2C"/>
    <w:rsid w:val="00C36E3E"/>
    <w:rsid w:val="00C36F05"/>
    <w:rsid w:val="00C3716F"/>
    <w:rsid w:val="00C40BDD"/>
    <w:rsid w:val="00C411D7"/>
    <w:rsid w:val="00C4225C"/>
    <w:rsid w:val="00C43008"/>
    <w:rsid w:val="00C433E5"/>
    <w:rsid w:val="00C4376A"/>
    <w:rsid w:val="00C43C90"/>
    <w:rsid w:val="00C44335"/>
    <w:rsid w:val="00C447D1"/>
    <w:rsid w:val="00C44D8E"/>
    <w:rsid w:val="00C44F6A"/>
    <w:rsid w:val="00C4548A"/>
    <w:rsid w:val="00C460D4"/>
    <w:rsid w:val="00C469D8"/>
    <w:rsid w:val="00C5031D"/>
    <w:rsid w:val="00C50DFD"/>
    <w:rsid w:val="00C51BD9"/>
    <w:rsid w:val="00C52E7E"/>
    <w:rsid w:val="00C53074"/>
    <w:rsid w:val="00C536FA"/>
    <w:rsid w:val="00C53ADA"/>
    <w:rsid w:val="00C553A9"/>
    <w:rsid w:val="00C55495"/>
    <w:rsid w:val="00C567D1"/>
    <w:rsid w:val="00C56A99"/>
    <w:rsid w:val="00C56BAF"/>
    <w:rsid w:val="00C57576"/>
    <w:rsid w:val="00C57EA1"/>
    <w:rsid w:val="00C61304"/>
    <w:rsid w:val="00C6177E"/>
    <w:rsid w:val="00C62044"/>
    <w:rsid w:val="00C625B3"/>
    <w:rsid w:val="00C62824"/>
    <w:rsid w:val="00C63E03"/>
    <w:rsid w:val="00C63FA5"/>
    <w:rsid w:val="00C64B38"/>
    <w:rsid w:val="00C65639"/>
    <w:rsid w:val="00C65679"/>
    <w:rsid w:val="00C66B5B"/>
    <w:rsid w:val="00C66F5B"/>
    <w:rsid w:val="00C71F9F"/>
    <w:rsid w:val="00C72738"/>
    <w:rsid w:val="00C72A2D"/>
    <w:rsid w:val="00C72B89"/>
    <w:rsid w:val="00C73384"/>
    <w:rsid w:val="00C73547"/>
    <w:rsid w:val="00C73AD8"/>
    <w:rsid w:val="00C73E8F"/>
    <w:rsid w:val="00C758C1"/>
    <w:rsid w:val="00C75931"/>
    <w:rsid w:val="00C76C0B"/>
    <w:rsid w:val="00C76F77"/>
    <w:rsid w:val="00C77595"/>
    <w:rsid w:val="00C77CD1"/>
    <w:rsid w:val="00C77E41"/>
    <w:rsid w:val="00C800C6"/>
    <w:rsid w:val="00C80A8E"/>
    <w:rsid w:val="00C80D84"/>
    <w:rsid w:val="00C81469"/>
    <w:rsid w:val="00C81887"/>
    <w:rsid w:val="00C8189E"/>
    <w:rsid w:val="00C838B0"/>
    <w:rsid w:val="00C83F9B"/>
    <w:rsid w:val="00C841CF"/>
    <w:rsid w:val="00C9022F"/>
    <w:rsid w:val="00C9057C"/>
    <w:rsid w:val="00C90A06"/>
    <w:rsid w:val="00C92D52"/>
    <w:rsid w:val="00C94AAA"/>
    <w:rsid w:val="00C95A4D"/>
    <w:rsid w:val="00C96867"/>
    <w:rsid w:val="00C97763"/>
    <w:rsid w:val="00CA1759"/>
    <w:rsid w:val="00CA1A9C"/>
    <w:rsid w:val="00CA1BA1"/>
    <w:rsid w:val="00CA6480"/>
    <w:rsid w:val="00CA681B"/>
    <w:rsid w:val="00CA6D07"/>
    <w:rsid w:val="00CB0C50"/>
    <w:rsid w:val="00CB0CA7"/>
    <w:rsid w:val="00CB0CC5"/>
    <w:rsid w:val="00CB1B07"/>
    <w:rsid w:val="00CB2C6F"/>
    <w:rsid w:val="00CB3718"/>
    <w:rsid w:val="00CB4077"/>
    <w:rsid w:val="00CB4789"/>
    <w:rsid w:val="00CB48BA"/>
    <w:rsid w:val="00CB4DF0"/>
    <w:rsid w:val="00CB531D"/>
    <w:rsid w:val="00CB6FA8"/>
    <w:rsid w:val="00CC090F"/>
    <w:rsid w:val="00CC2057"/>
    <w:rsid w:val="00CC215A"/>
    <w:rsid w:val="00CC2371"/>
    <w:rsid w:val="00CC3408"/>
    <w:rsid w:val="00CC3E97"/>
    <w:rsid w:val="00CC4317"/>
    <w:rsid w:val="00CC462C"/>
    <w:rsid w:val="00CC4C85"/>
    <w:rsid w:val="00CC5CC8"/>
    <w:rsid w:val="00CC6171"/>
    <w:rsid w:val="00CC6D33"/>
    <w:rsid w:val="00CC7A14"/>
    <w:rsid w:val="00CD04D0"/>
    <w:rsid w:val="00CD05AD"/>
    <w:rsid w:val="00CD0DDF"/>
    <w:rsid w:val="00CD145F"/>
    <w:rsid w:val="00CD1919"/>
    <w:rsid w:val="00CD2539"/>
    <w:rsid w:val="00CD28FC"/>
    <w:rsid w:val="00CD429E"/>
    <w:rsid w:val="00CD44B0"/>
    <w:rsid w:val="00CD5857"/>
    <w:rsid w:val="00CD5B07"/>
    <w:rsid w:val="00CD5FBB"/>
    <w:rsid w:val="00CD6280"/>
    <w:rsid w:val="00CE002B"/>
    <w:rsid w:val="00CE05CE"/>
    <w:rsid w:val="00CE08F2"/>
    <w:rsid w:val="00CE209B"/>
    <w:rsid w:val="00CE2D67"/>
    <w:rsid w:val="00CE3131"/>
    <w:rsid w:val="00CE343F"/>
    <w:rsid w:val="00CE3A16"/>
    <w:rsid w:val="00CE4207"/>
    <w:rsid w:val="00CE6D70"/>
    <w:rsid w:val="00CE7B8F"/>
    <w:rsid w:val="00CF07BA"/>
    <w:rsid w:val="00CF0F11"/>
    <w:rsid w:val="00CF1254"/>
    <w:rsid w:val="00CF1867"/>
    <w:rsid w:val="00CF28DF"/>
    <w:rsid w:val="00CF3382"/>
    <w:rsid w:val="00CF486C"/>
    <w:rsid w:val="00CF4EDD"/>
    <w:rsid w:val="00CF5AA9"/>
    <w:rsid w:val="00CF5AF2"/>
    <w:rsid w:val="00CF5E54"/>
    <w:rsid w:val="00CF6348"/>
    <w:rsid w:val="00CF65E9"/>
    <w:rsid w:val="00CF722D"/>
    <w:rsid w:val="00CF7259"/>
    <w:rsid w:val="00CF76CB"/>
    <w:rsid w:val="00CF7E13"/>
    <w:rsid w:val="00D00CAC"/>
    <w:rsid w:val="00D00CC4"/>
    <w:rsid w:val="00D03091"/>
    <w:rsid w:val="00D0346E"/>
    <w:rsid w:val="00D03C54"/>
    <w:rsid w:val="00D04B72"/>
    <w:rsid w:val="00D04D1D"/>
    <w:rsid w:val="00D04D9D"/>
    <w:rsid w:val="00D06122"/>
    <w:rsid w:val="00D063AF"/>
    <w:rsid w:val="00D065CC"/>
    <w:rsid w:val="00D066CD"/>
    <w:rsid w:val="00D1047C"/>
    <w:rsid w:val="00D107CF"/>
    <w:rsid w:val="00D10B81"/>
    <w:rsid w:val="00D10EC6"/>
    <w:rsid w:val="00D121C1"/>
    <w:rsid w:val="00D139C3"/>
    <w:rsid w:val="00D154E9"/>
    <w:rsid w:val="00D15920"/>
    <w:rsid w:val="00D17468"/>
    <w:rsid w:val="00D1746C"/>
    <w:rsid w:val="00D177D3"/>
    <w:rsid w:val="00D17E0A"/>
    <w:rsid w:val="00D20834"/>
    <w:rsid w:val="00D20B03"/>
    <w:rsid w:val="00D211AF"/>
    <w:rsid w:val="00D213D4"/>
    <w:rsid w:val="00D22648"/>
    <w:rsid w:val="00D22872"/>
    <w:rsid w:val="00D23E9F"/>
    <w:rsid w:val="00D244F4"/>
    <w:rsid w:val="00D26396"/>
    <w:rsid w:val="00D26FB0"/>
    <w:rsid w:val="00D272CB"/>
    <w:rsid w:val="00D27693"/>
    <w:rsid w:val="00D30B43"/>
    <w:rsid w:val="00D30EE6"/>
    <w:rsid w:val="00D31125"/>
    <w:rsid w:val="00D3127B"/>
    <w:rsid w:val="00D31AC0"/>
    <w:rsid w:val="00D31E37"/>
    <w:rsid w:val="00D32446"/>
    <w:rsid w:val="00D3293A"/>
    <w:rsid w:val="00D32C81"/>
    <w:rsid w:val="00D331C5"/>
    <w:rsid w:val="00D334AB"/>
    <w:rsid w:val="00D337D4"/>
    <w:rsid w:val="00D3391E"/>
    <w:rsid w:val="00D33E4E"/>
    <w:rsid w:val="00D3477A"/>
    <w:rsid w:val="00D34DC3"/>
    <w:rsid w:val="00D35AEB"/>
    <w:rsid w:val="00D3642C"/>
    <w:rsid w:val="00D36E2A"/>
    <w:rsid w:val="00D37BDC"/>
    <w:rsid w:val="00D37F3A"/>
    <w:rsid w:val="00D403B5"/>
    <w:rsid w:val="00D40BE2"/>
    <w:rsid w:val="00D4172B"/>
    <w:rsid w:val="00D443BD"/>
    <w:rsid w:val="00D44A1D"/>
    <w:rsid w:val="00D44B91"/>
    <w:rsid w:val="00D451C8"/>
    <w:rsid w:val="00D454BD"/>
    <w:rsid w:val="00D45C07"/>
    <w:rsid w:val="00D46973"/>
    <w:rsid w:val="00D5000B"/>
    <w:rsid w:val="00D5109A"/>
    <w:rsid w:val="00D513FA"/>
    <w:rsid w:val="00D515BA"/>
    <w:rsid w:val="00D5217D"/>
    <w:rsid w:val="00D531FC"/>
    <w:rsid w:val="00D533EB"/>
    <w:rsid w:val="00D538D9"/>
    <w:rsid w:val="00D56C85"/>
    <w:rsid w:val="00D600E2"/>
    <w:rsid w:val="00D60416"/>
    <w:rsid w:val="00D6095E"/>
    <w:rsid w:val="00D60CCA"/>
    <w:rsid w:val="00D60F71"/>
    <w:rsid w:val="00D61A10"/>
    <w:rsid w:val="00D61DD6"/>
    <w:rsid w:val="00D6261D"/>
    <w:rsid w:val="00D6365D"/>
    <w:rsid w:val="00D63926"/>
    <w:rsid w:val="00D644F9"/>
    <w:rsid w:val="00D64A9B"/>
    <w:rsid w:val="00D6718D"/>
    <w:rsid w:val="00D701EC"/>
    <w:rsid w:val="00D70910"/>
    <w:rsid w:val="00D71116"/>
    <w:rsid w:val="00D71A26"/>
    <w:rsid w:val="00D71FCB"/>
    <w:rsid w:val="00D722E5"/>
    <w:rsid w:val="00D731F9"/>
    <w:rsid w:val="00D75B84"/>
    <w:rsid w:val="00D75CF2"/>
    <w:rsid w:val="00D769D4"/>
    <w:rsid w:val="00D76E74"/>
    <w:rsid w:val="00D77700"/>
    <w:rsid w:val="00D77C58"/>
    <w:rsid w:val="00D80108"/>
    <w:rsid w:val="00D80A74"/>
    <w:rsid w:val="00D81A8A"/>
    <w:rsid w:val="00D8270D"/>
    <w:rsid w:val="00D82969"/>
    <w:rsid w:val="00D833EB"/>
    <w:rsid w:val="00D83549"/>
    <w:rsid w:val="00D83ED8"/>
    <w:rsid w:val="00D85106"/>
    <w:rsid w:val="00D8606F"/>
    <w:rsid w:val="00D86F2A"/>
    <w:rsid w:val="00D8741C"/>
    <w:rsid w:val="00D87D0C"/>
    <w:rsid w:val="00D90C01"/>
    <w:rsid w:val="00D91674"/>
    <w:rsid w:val="00D916D3"/>
    <w:rsid w:val="00D91CCC"/>
    <w:rsid w:val="00D91DED"/>
    <w:rsid w:val="00D91E74"/>
    <w:rsid w:val="00D92405"/>
    <w:rsid w:val="00D93315"/>
    <w:rsid w:val="00D93F0F"/>
    <w:rsid w:val="00D946A1"/>
    <w:rsid w:val="00D94C45"/>
    <w:rsid w:val="00D951B4"/>
    <w:rsid w:val="00D97734"/>
    <w:rsid w:val="00D97DB2"/>
    <w:rsid w:val="00DA0500"/>
    <w:rsid w:val="00DA1505"/>
    <w:rsid w:val="00DA1CBA"/>
    <w:rsid w:val="00DA1FED"/>
    <w:rsid w:val="00DA2B33"/>
    <w:rsid w:val="00DA36C0"/>
    <w:rsid w:val="00DA3E64"/>
    <w:rsid w:val="00DA41D3"/>
    <w:rsid w:val="00DA4C18"/>
    <w:rsid w:val="00DA5802"/>
    <w:rsid w:val="00DA596D"/>
    <w:rsid w:val="00DB0C9D"/>
    <w:rsid w:val="00DB2FB0"/>
    <w:rsid w:val="00DB3A64"/>
    <w:rsid w:val="00DB4939"/>
    <w:rsid w:val="00DB515A"/>
    <w:rsid w:val="00DB66C1"/>
    <w:rsid w:val="00DB71DB"/>
    <w:rsid w:val="00DC01C2"/>
    <w:rsid w:val="00DC0ABB"/>
    <w:rsid w:val="00DC19D0"/>
    <w:rsid w:val="00DC27AA"/>
    <w:rsid w:val="00DC31D1"/>
    <w:rsid w:val="00DC40E5"/>
    <w:rsid w:val="00DC5164"/>
    <w:rsid w:val="00DC649B"/>
    <w:rsid w:val="00DC6D09"/>
    <w:rsid w:val="00DC71C0"/>
    <w:rsid w:val="00DC7482"/>
    <w:rsid w:val="00DC7C12"/>
    <w:rsid w:val="00DC7E31"/>
    <w:rsid w:val="00DD0623"/>
    <w:rsid w:val="00DD128D"/>
    <w:rsid w:val="00DD18C2"/>
    <w:rsid w:val="00DD2B58"/>
    <w:rsid w:val="00DD2CDB"/>
    <w:rsid w:val="00DD5436"/>
    <w:rsid w:val="00DD54EA"/>
    <w:rsid w:val="00DD564C"/>
    <w:rsid w:val="00DD5DF4"/>
    <w:rsid w:val="00DD6499"/>
    <w:rsid w:val="00DD654E"/>
    <w:rsid w:val="00DD65D4"/>
    <w:rsid w:val="00DD68CC"/>
    <w:rsid w:val="00DD6AE6"/>
    <w:rsid w:val="00DD7148"/>
    <w:rsid w:val="00DE05FF"/>
    <w:rsid w:val="00DE170B"/>
    <w:rsid w:val="00DE4BA0"/>
    <w:rsid w:val="00DE5198"/>
    <w:rsid w:val="00DE5CEC"/>
    <w:rsid w:val="00DE6590"/>
    <w:rsid w:val="00DE6AF2"/>
    <w:rsid w:val="00DE7A9B"/>
    <w:rsid w:val="00DF2208"/>
    <w:rsid w:val="00DF3F5B"/>
    <w:rsid w:val="00DF453C"/>
    <w:rsid w:val="00DF4AF8"/>
    <w:rsid w:val="00DF50EE"/>
    <w:rsid w:val="00DF5988"/>
    <w:rsid w:val="00DF5F23"/>
    <w:rsid w:val="00DF6C5B"/>
    <w:rsid w:val="00DF74CD"/>
    <w:rsid w:val="00E00522"/>
    <w:rsid w:val="00E00BCC"/>
    <w:rsid w:val="00E01ACA"/>
    <w:rsid w:val="00E021AB"/>
    <w:rsid w:val="00E02209"/>
    <w:rsid w:val="00E02374"/>
    <w:rsid w:val="00E02552"/>
    <w:rsid w:val="00E02B28"/>
    <w:rsid w:val="00E03BC0"/>
    <w:rsid w:val="00E03F98"/>
    <w:rsid w:val="00E03FEA"/>
    <w:rsid w:val="00E05115"/>
    <w:rsid w:val="00E05558"/>
    <w:rsid w:val="00E05639"/>
    <w:rsid w:val="00E061E8"/>
    <w:rsid w:val="00E0654B"/>
    <w:rsid w:val="00E06A8A"/>
    <w:rsid w:val="00E07521"/>
    <w:rsid w:val="00E10BC0"/>
    <w:rsid w:val="00E10D26"/>
    <w:rsid w:val="00E10E4B"/>
    <w:rsid w:val="00E1164A"/>
    <w:rsid w:val="00E12760"/>
    <w:rsid w:val="00E1417C"/>
    <w:rsid w:val="00E14A23"/>
    <w:rsid w:val="00E15A35"/>
    <w:rsid w:val="00E16552"/>
    <w:rsid w:val="00E1731D"/>
    <w:rsid w:val="00E17AED"/>
    <w:rsid w:val="00E17D0C"/>
    <w:rsid w:val="00E2259B"/>
    <w:rsid w:val="00E228A7"/>
    <w:rsid w:val="00E22BC6"/>
    <w:rsid w:val="00E23E72"/>
    <w:rsid w:val="00E25B30"/>
    <w:rsid w:val="00E25CBF"/>
    <w:rsid w:val="00E26B45"/>
    <w:rsid w:val="00E2786E"/>
    <w:rsid w:val="00E30581"/>
    <w:rsid w:val="00E31208"/>
    <w:rsid w:val="00E315E2"/>
    <w:rsid w:val="00E319F3"/>
    <w:rsid w:val="00E3322B"/>
    <w:rsid w:val="00E33A82"/>
    <w:rsid w:val="00E33F2C"/>
    <w:rsid w:val="00E34A15"/>
    <w:rsid w:val="00E351EA"/>
    <w:rsid w:val="00E359E7"/>
    <w:rsid w:val="00E35C89"/>
    <w:rsid w:val="00E370A0"/>
    <w:rsid w:val="00E3764C"/>
    <w:rsid w:val="00E4015C"/>
    <w:rsid w:val="00E4058C"/>
    <w:rsid w:val="00E409E3"/>
    <w:rsid w:val="00E426D1"/>
    <w:rsid w:val="00E42D79"/>
    <w:rsid w:val="00E4305A"/>
    <w:rsid w:val="00E44B55"/>
    <w:rsid w:val="00E4634F"/>
    <w:rsid w:val="00E46406"/>
    <w:rsid w:val="00E469C5"/>
    <w:rsid w:val="00E46A2F"/>
    <w:rsid w:val="00E503BC"/>
    <w:rsid w:val="00E51F2D"/>
    <w:rsid w:val="00E5221B"/>
    <w:rsid w:val="00E5227B"/>
    <w:rsid w:val="00E52F24"/>
    <w:rsid w:val="00E52FAD"/>
    <w:rsid w:val="00E539E8"/>
    <w:rsid w:val="00E5556A"/>
    <w:rsid w:val="00E56744"/>
    <w:rsid w:val="00E5692E"/>
    <w:rsid w:val="00E574CE"/>
    <w:rsid w:val="00E5759F"/>
    <w:rsid w:val="00E57703"/>
    <w:rsid w:val="00E57D3D"/>
    <w:rsid w:val="00E616F6"/>
    <w:rsid w:val="00E629C6"/>
    <w:rsid w:val="00E6328B"/>
    <w:rsid w:val="00E63922"/>
    <w:rsid w:val="00E64124"/>
    <w:rsid w:val="00E64B70"/>
    <w:rsid w:val="00E6502E"/>
    <w:rsid w:val="00E6528F"/>
    <w:rsid w:val="00E6638E"/>
    <w:rsid w:val="00E66B3C"/>
    <w:rsid w:val="00E673F3"/>
    <w:rsid w:val="00E675B9"/>
    <w:rsid w:val="00E7052F"/>
    <w:rsid w:val="00E7083F"/>
    <w:rsid w:val="00E7094F"/>
    <w:rsid w:val="00E70F2E"/>
    <w:rsid w:val="00E71950"/>
    <w:rsid w:val="00E73865"/>
    <w:rsid w:val="00E751AE"/>
    <w:rsid w:val="00E75604"/>
    <w:rsid w:val="00E7671D"/>
    <w:rsid w:val="00E76AF6"/>
    <w:rsid w:val="00E76B16"/>
    <w:rsid w:val="00E802CE"/>
    <w:rsid w:val="00E80C14"/>
    <w:rsid w:val="00E80FFE"/>
    <w:rsid w:val="00E83C51"/>
    <w:rsid w:val="00E83F4F"/>
    <w:rsid w:val="00E84782"/>
    <w:rsid w:val="00E86671"/>
    <w:rsid w:val="00E86C8C"/>
    <w:rsid w:val="00E86FB9"/>
    <w:rsid w:val="00E8729C"/>
    <w:rsid w:val="00E87A07"/>
    <w:rsid w:val="00E90B0A"/>
    <w:rsid w:val="00E90DD3"/>
    <w:rsid w:val="00E910E3"/>
    <w:rsid w:val="00E91734"/>
    <w:rsid w:val="00E91F38"/>
    <w:rsid w:val="00E92763"/>
    <w:rsid w:val="00E92900"/>
    <w:rsid w:val="00E937B4"/>
    <w:rsid w:val="00E93946"/>
    <w:rsid w:val="00E94470"/>
    <w:rsid w:val="00E94723"/>
    <w:rsid w:val="00E94E9D"/>
    <w:rsid w:val="00E96086"/>
    <w:rsid w:val="00E970D7"/>
    <w:rsid w:val="00E975E0"/>
    <w:rsid w:val="00E976F2"/>
    <w:rsid w:val="00E97B26"/>
    <w:rsid w:val="00EA0434"/>
    <w:rsid w:val="00EA12AC"/>
    <w:rsid w:val="00EA293C"/>
    <w:rsid w:val="00EA39E9"/>
    <w:rsid w:val="00EA443A"/>
    <w:rsid w:val="00EA485D"/>
    <w:rsid w:val="00EA49FF"/>
    <w:rsid w:val="00EA504A"/>
    <w:rsid w:val="00EA6137"/>
    <w:rsid w:val="00EA73D8"/>
    <w:rsid w:val="00EB09E9"/>
    <w:rsid w:val="00EB1C28"/>
    <w:rsid w:val="00EB5928"/>
    <w:rsid w:val="00EB6A45"/>
    <w:rsid w:val="00EC02A6"/>
    <w:rsid w:val="00EC03D0"/>
    <w:rsid w:val="00EC068A"/>
    <w:rsid w:val="00EC098E"/>
    <w:rsid w:val="00EC0CBF"/>
    <w:rsid w:val="00EC0DE3"/>
    <w:rsid w:val="00EC0FBD"/>
    <w:rsid w:val="00EC123D"/>
    <w:rsid w:val="00EC177E"/>
    <w:rsid w:val="00EC275A"/>
    <w:rsid w:val="00EC298A"/>
    <w:rsid w:val="00EC2A16"/>
    <w:rsid w:val="00EC3AF0"/>
    <w:rsid w:val="00EC5502"/>
    <w:rsid w:val="00EC5636"/>
    <w:rsid w:val="00EC5726"/>
    <w:rsid w:val="00EC697B"/>
    <w:rsid w:val="00EC790B"/>
    <w:rsid w:val="00ED0234"/>
    <w:rsid w:val="00ED10CC"/>
    <w:rsid w:val="00ED1E77"/>
    <w:rsid w:val="00ED2B80"/>
    <w:rsid w:val="00ED38AF"/>
    <w:rsid w:val="00ED397A"/>
    <w:rsid w:val="00ED3AB9"/>
    <w:rsid w:val="00ED3BF0"/>
    <w:rsid w:val="00ED3C0E"/>
    <w:rsid w:val="00ED4095"/>
    <w:rsid w:val="00ED415F"/>
    <w:rsid w:val="00ED4356"/>
    <w:rsid w:val="00ED4747"/>
    <w:rsid w:val="00ED4900"/>
    <w:rsid w:val="00ED491A"/>
    <w:rsid w:val="00ED57BB"/>
    <w:rsid w:val="00ED5B4D"/>
    <w:rsid w:val="00ED63CE"/>
    <w:rsid w:val="00ED7BA3"/>
    <w:rsid w:val="00EE0952"/>
    <w:rsid w:val="00EE1CB8"/>
    <w:rsid w:val="00EE31A9"/>
    <w:rsid w:val="00EE38E3"/>
    <w:rsid w:val="00EE5048"/>
    <w:rsid w:val="00EE58E8"/>
    <w:rsid w:val="00EE61D9"/>
    <w:rsid w:val="00EE6ACD"/>
    <w:rsid w:val="00EE6DEB"/>
    <w:rsid w:val="00EF16A1"/>
    <w:rsid w:val="00EF2508"/>
    <w:rsid w:val="00EF2CD9"/>
    <w:rsid w:val="00EF3017"/>
    <w:rsid w:val="00EF3FF3"/>
    <w:rsid w:val="00EF4ADA"/>
    <w:rsid w:val="00EF5AF5"/>
    <w:rsid w:val="00EF66E5"/>
    <w:rsid w:val="00EF69AD"/>
    <w:rsid w:val="00EF73C7"/>
    <w:rsid w:val="00EF7444"/>
    <w:rsid w:val="00F0045A"/>
    <w:rsid w:val="00F00D9B"/>
    <w:rsid w:val="00F00F8A"/>
    <w:rsid w:val="00F0154C"/>
    <w:rsid w:val="00F0158E"/>
    <w:rsid w:val="00F01D1A"/>
    <w:rsid w:val="00F02080"/>
    <w:rsid w:val="00F022A8"/>
    <w:rsid w:val="00F0293E"/>
    <w:rsid w:val="00F02D12"/>
    <w:rsid w:val="00F02FD2"/>
    <w:rsid w:val="00F03722"/>
    <w:rsid w:val="00F05153"/>
    <w:rsid w:val="00F05313"/>
    <w:rsid w:val="00F05A79"/>
    <w:rsid w:val="00F06DDA"/>
    <w:rsid w:val="00F07290"/>
    <w:rsid w:val="00F07405"/>
    <w:rsid w:val="00F07B47"/>
    <w:rsid w:val="00F10F87"/>
    <w:rsid w:val="00F11337"/>
    <w:rsid w:val="00F1191D"/>
    <w:rsid w:val="00F11EC6"/>
    <w:rsid w:val="00F13149"/>
    <w:rsid w:val="00F13244"/>
    <w:rsid w:val="00F1341C"/>
    <w:rsid w:val="00F1356E"/>
    <w:rsid w:val="00F139E1"/>
    <w:rsid w:val="00F13C64"/>
    <w:rsid w:val="00F13FF1"/>
    <w:rsid w:val="00F1403C"/>
    <w:rsid w:val="00F14DB6"/>
    <w:rsid w:val="00F15FCC"/>
    <w:rsid w:val="00F15FD8"/>
    <w:rsid w:val="00F1616F"/>
    <w:rsid w:val="00F16771"/>
    <w:rsid w:val="00F16C7C"/>
    <w:rsid w:val="00F20440"/>
    <w:rsid w:val="00F207B0"/>
    <w:rsid w:val="00F2105D"/>
    <w:rsid w:val="00F227C4"/>
    <w:rsid w:val="00F2409F"/>
    <w:rsid w:val="00F25EBB"/>
    <w:rsid w:val="00F26C29"/>
    <w:rsid w:val="00F30359"/>
    <w:rsid w:val="00F30BBB"/>
    <w:rsid w:val="00F3121A"/>
    <w:rsid w:val="00F31B96"/>
    <w:rsid w:val="00F32D85"/>
    <w:rsid w:val="00F32FE0"/>
    <w:rsid w:val="00F33082"/>
    <w:rsid w:val="00F36A33"/>
    <w:rsid w:val="00F36E55"/>
    <w:rsid w:val="00F373E1"/>
    <w:rsid w:val="00F37E5E"/>
    <w:rsid w:val="00F409B9"/>
    <w:rsid w:val="00F41380"/>
    <w:rsid w:val="00F414A3"/>
    <w:rsid w:val="00F41601"/>
    <w:rsid w:val="00F42342"/>
    <w:rsid w:val="00F42914"/>
    <w:rsid w:val="00F43AD7"/>
    <w:rsid w:val="00F452A8"/>
    <w:rsid w:val="00F45E71"/>
    <w:rsid w:val="00F46455"/>
    <w:rsid w:val="00F4646D"/>
    <w:rsid w:val="00F474BF"/>
    <w:rsid w:val="00F47C84"/>
    <w:rsid w:val="00F5056C"/>
    <w:rsid w:val="00F50F20"/>
    <w:rsid w:val="00F50FB3"/>
    <w:rsid w:val="00F51408"/>
    <w:rsid w:val="00F5208F"/>
    <w:rsid w:val="00F5254F"/>
    <w:rsid w:val="00F528B9"/>
    <w:rsid w:val="00F52F00"/>
    <w:rsid w:val="00F53E1C"/>
    <w:rsid w:val="00F54283"/>
    <w:rsid w:val="00F552C8"/>
    <w:rsid w:val="00F567D4"/>
    <w:rsid w:val="00F56A40"/>
    <w:rsid w:val="00F570B7"/>
    <w:rsid w:val="00F577D0"/>
    <w:rsid w:val="00F5787B"/>
    <w:rsid w:val="00F57BEA"/>
    <w:rsid w:val="00F604BD"/>
    <w:rsid w:val="00F60D79"/>
    <w:rsid w:val="00F63455"/>
    <w:rsid w:val="00F6522A"/>
    <w:rsid w:val="00F65B60"/>
    <w:rsid w:val="00F66DE6"/>
    <w:rsid w:val="00F679EE"/>
    <w:rsid w:val="00F67AC2"/>
    <w:rsid w:val="00F716DC"/>
    <w:rsid w:val="00F71E2C"/>
    <w:rsid w:val="00F72418"/>
    <w:rsid w:val="00F72B19"/>
    <w:rsid w:val="00F72D84"/>
    <w:rsid w:val="00F72D85"/>
    <w:rsid w:val="00F73079"/>
    <w:rsid w:val="00F7377D"/>
    <w:rsid w:val="00F74364"/>
    <w:rsid w:val="00F74772"/>
    <w:rsid w:val="00F77607"/>
    <w:rsid w:val="00F80970"/>
    <w:rsid w:val="00F81A5C"/>
    <w:rsid w:val="00F8214C"/>
    <w:rsid w:val="00F82303"/>
    <w:rsid w:val="00F82868"/>
    <w:rsid w:val="00F829E3"/>
    <w:rsid w:val="00F83DC9"/>
    <w:rsid w:val="00F84AEC"/>
    <w:rsid w:val="00F84B99"/>
    <w:rsid w:val="00F84C7F"/>
    <w:rsid w:val="00F85368"/>
    <w:rsid w:val="00F85F17"/>
    <w:rsid w:val="00F879F0"/>
    <w:rsid w:val="00F90497"/>
    <w:rsid w:val="00F90FA1"/>
    <w:rsid w:val="00F91A1E"/>
    <w:rsid w:val="00F92845"/>
    <w:rsid w:val="00F92A47"/>
    <w:rsid w:val="00F940D3"/>
    <w:rsid w:val="00F94C1B"/>
    <w:rsid w:val="00F9646A"/>
    <w:rsid w:val="00F96D93"/>
    <w:rsid w:val="00F96E6E"/>
    <w:rsid w:val="00F97AFF"/>
    <w:rsid w:val="00FA0D56"/>
    <w:rsid w:val="00FA1132"/>
    <w:rsid w:val="00FA12F1"/>
    <w:rsid w:val="00FA28C8"/>
    <w:rsid w:val="00FA2AE3"/>
    <w:rsid w:val="00FA4E8D"/>
    <w:rsid w:val="00FA56C9"/>
    <w:rsid w:val="00FA6CD3"/>
    <w:rsid w:val="00FA77A4"/>
    <w:rsid w:val="00FA7868"/>
    <w:rsid w:val="00FA7A61"/>
    <w:rsid w:val="00FA7AB9"/>
    <w:rsid w:val="00FA7C69"/>
    <w:rsid w:val="00FA7D2B"/>
    <w:rsid w:val="00FB0513"/>
    <w:rsid w:val="00FB0CEE"/>
    <w:rsid w:val="00FB1182"/>
    <w:rsid w:val="00FB131D"/>
    <w:rsid w:val="00FB28D0"/>
    <w:rsid w:val="00FB2CEF"/>
    <w:rsid w:val="00FB2FEF"/>
    <w:rsid w:val="00FB3328"/>
    <w:rsid w:val="00FB3625"/>
    <w:rsid w:val="00FB45D1"/>
    <w:rsid w:val="00FB472B"/>
    <w:rsid w:val="00FB5807"/>
    <w:rsid w:val="00FB5AA0"/>
    <w:rsid w:val="00FB5D42"/>
    <w:rsid w:val="00FB62A8"/>
    <w:rsid w:val="00FB6C8F"/>
    <w:rsid w:val="00FB6DE3"/>
    <w:rsid w:val="00FB7439"/>
    <w:rsid w:val="00FC133D"/>
    <w:rsid w:val="00FC15DB"/>
    <w:rsid w:val="00FC28E2"/>
    <w:rsid w:val="00FC2FB1"/>
    <w:rsid w:val="00FC5F84"/>
    <w:rsid w:val="00FC5FB7"/>
    <w:rsid w:val="00FC6E28"/>
    <w:rsid w:val="00FD0386"/>
    <w:rsid w:val="00FD1616"/>
    <w:rsid w:val="00FD2112"/>
    <w:rsid w:val="00FD3DF2"/>
    <w:rsid w:val="00FD4120"/>
    <w:rsid w:val="00FD4295"/>
    <w:rsid w:val="00FD498F"/>
    <w:rsid w:val="00FD51A0"/>
    <w:rsid w:val="00FD56FD"/>
    <w:rsid w:val="00FD5D62"/>
    <w:rsid w:val="00FD6421"/>
    <w:rsid w:val="00FD6724"/>
    <w:rsid w:val="00FD72A4"/>
    <w:rsid w:val="00FE024B"/>
    <w:rsid w:val="00FE03A1"/>
    <w:rsid w:val="00FE0649"/>
    <w:rsid w:val="00FE0F1C"/>
    <w:rsid w:val="00FE3803"/>
    <w:rsid w:val="00FE39FA"/>
    <w:rsid w:val="00FE3EBB"/>
    <w:rsid w:val="00FE3FC1"/>
    <w:rsid w:val="00FE4DFE"/>
    <w:rsid w:val="00FE54D0"/>
    <w:rsid w:val="00FE6214"/>
    <w:rsid w:val="00FE671A"/>
    <w:rsid w:val="00FE7DCF"/>
    <w:rsid w:val="00FF1746"/>
    <w:rsid w:val="00FF26E4"/>
    <w:rsid w:val="00FF4361"/>
    <w:rsid w:val="00FF48DA"/>
    <w:rsid w:val="00FF4BA4"/>
    <w:rsid w:val="00FF77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7385C"/>
  <w15:docId w15:val="{EEED1785-4695-442F-A914-733165DBA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E34A15"/>
    <w:pPr>
      <w:keepLines/>
      <w:spacing w:after="120"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A62693"/>
    <w:pPr>
      <w:keepNext/>
      <w:keepLines/>
      <w:spacing w:before="120" w:line="240" w:lineRule="auto"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A62693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A62693"/>
    <w:pPr>
      <w:spacing w:line="240" w:lineRule="auto"/>
      <w:ind w:firstLine="0"/>
      <w:jc w:val="left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3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A64D35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A64D35"/>
    <w:pPr>
      <w:numPr>
        <w:numId w:val="7"/>
      </w:numPr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styleId="aff9">
    <w:name w:val="TOC Heading"/>
    <w:basedOn w:val="1"/>
    <w:next w:val="a4"/>
    <w:uiPriority w:val="39"/>
    <w:unhideWhenUsed/>
    <w:qFormat/>
    <w:locked/>
    <w:rsid w:val="00160CFD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character" w:styleId="affa">
    <w:name w:val="Placeholder Text"/>
    <w:basedOn w:val="a5"/>
    <w:uiPriority w:val="99"/>
    <w:semiHidden/>
    <w:locked/>
    <w:rsid w:val="00E73865"/>
    <w:rPr>
      <w:color w:val="808080"/>
    </w:rPr>
  </w:style>
  <w:style w:type="character" w:customStyle="1" w:styleId="14">
    <w:name w:val="Неразрешенное упоминание1"/>
    <w:basedOn w:val="a5"/>
    <w:uiPriority w:val="99"/>
    <w:semiHidden/>
    <w:unhideWhenUsed/>
    <w:rsid w:val="00383C19"/>
    <w:rPr>
      <w:color w:val="605E5C"/>
      <w:shd w:val="clear" w:color="auto" w:fill="E1DFDD"/>
    </w:rPr>
  </w:style>
  <w:style w:type="character" w:styleId="affb">
    <w:name w:val="annotation reference"/>
    <w:basedOn w:val="a5"/>
    <w:uiPriority w:val="99"/>
    <w:semiHidden/>
    <w:unhideWhenUsed/>
    <w:locked/>
    <w:rsid w:val="00540EE3"/>
    <w:rPr>
      <w:sz w:val="16"/>
      <w:szCs w:val="16"/>
    </w:rPr>
  </w:style>
  <w:style w:type="paragraph" w:styleId="affc">
    <w:name w:val="annotation text"/>
    <w:basedOn w:val="a4"/>
    <w:link w:val="affd"/>
    <w:uiPriority w:val="99"/>
    <w:semiHidden/>
    <w:unhideWhenUsed/>
    <w:locked/>
    <w:rsid w:val="00540EE3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5"/>
    <w:link w:val="affc"/>
    <w:uiPriority w:val="99"/>
    <w:semiHidden/>
    <w:rsid w:val="00540EE3"/>
    <w:rPr>
      <w:rFonts w:ascii="Times New Roman" w:hAnsi="Times New Roman"/>
      <w:sz w:val="20"/>
      <w:szCs w:val="20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locked/>
    <w:rsid w:val="00540EE3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540EE3"/>
    <w:rPr>
      <w:rFonts w:ascii="Times New Roman" w:hAnsi="Times New Roman"/>
      <w:b/>
      <w:bCs/>
      <w:sz w:val="20"/>
      <w:szCs w:val="20"/>
    </w:rPr>
  </w:style>
  <w:style w:type="character" w:customStyle="1" w:styleId="UnresolvedMention">
    <w:name w:val="Unresolved Mention"/>
    <w:basedOn w:val="a5"/>
    <w:uiPriority w:val="99"/>
    <w:semiHidden/>
    <w:unhideWhenUsed/>
    <w:rsid w:val="004D0539"/>
    <w:rPr>
      <w:color w:val="605E5C"/>
      <w:shd w:val="clear" w:color="auto" w:fill="E1DFDD"/>
    </w:rPr>
  </w:style>
  <w:style w:type="character" w:customStyle="1" w:styleId="value">
    <w:name w:val="value"/>
    <w:basedOn w:val="a5"/>
    <w:rsid w:val="00642AFF"/>
  </w:style>
  <w:style w:type="paragraph" w:customStyle="1" w:styleId="Default">
    <w:name w:val="Default"/>
    <w:rsid w:val="006023E6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lavrova\Desktop\v.3_&#1064;&#1072;&#1073;&#1083;&#1086;&#1085;_&#1043;&#1054;&#1057;&#1058;_7.3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7CAF7-8F82-4739-8E29-126564F5F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v.3_Шаблон_ГОСТ_7.32.dotx</Template>
  <TotalTime>2199</TotalTime>
  <Pages>11</Pages>
  <Words>870</Words>
  <Characters>4964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Александр Устюгов</cp:lastModifiedBy>
  <cp:revision>56</cp:revision>
  <cp:lastPrinted>2023-03-17T12:57:00Z</cp:lastPrinted>
  <dcterms:created xsi:type="dcterms:W3CDTF">2022-12-06T06:39:00Z</dcterms:created>
  <dcterms:modified xsi:type="dcterms:W3CDTF">2024-05-31T06:03:00Z</dcterms:modified>
</cp:coreProperties>
</file>